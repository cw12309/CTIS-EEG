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2EF6D">
      <w:pPr>
        <w:spacing w:line="360" w:lineRule="auto"/>
        <w:jc w:val="center"/>
        <w:rPr>
          <w:rFonts w:hint="eastAsia" w:eastAsiaTheme="minorEastAsia"/>
          <w:lang w:eastAsia="zh-CN"/>
        </w:rPr>
      </w:pPr>
    </w:p>
    <w:p w14:paraId="31DD89CE">
      <w:pPr>
        <w:spacing w:line="360" w:lineRule="auto"/>
        <w:jc w:val="center"/>
        <w:rPr>
          <w:rFonts w:ascii="黑体" w:eastAsia="黑体"/>
          <w:sz w:val="24"/>
        </w:rPr>
      </w:pPr>
      <w:r>
        <w:drawing>
          <wp:inline distT="0" distB="0" distL="114300" distR="114300">
            <wp:extent cx="6117590" cy="3964305"/>
            <wp:effectExtent l="0" t="0" r="11430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BE2AB">
      <w:pPr>
        <w:spacing w:line="360" w:lineRule="auto"/>
        <w:jc w:val="center"/>
        <w:rPr>
          <w:szCs w:val="21"/>
        </w:rPr>
      </w:pPr>
      <w:r>
        <w:rPr>
          <w:szCs w:val="21"/>
        </w:rPr>
        <w:t>图1</w:t>
      </w:r>
    </w:p>
    <w:p w14:paraId="67A2D72D">
      <w:pPr>
        <w:spacing w:line="360" w:lineRule="auto"/>
        <w:jc w:val="both"/>
      </w:pPr>
    </w:p>
    <w:p w14:paraId="6CBD4436">
      <w:pPr>
        <w:spacing w:line="360" w:lineRule="auto"/>
        <w:jc w:val="center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946525" cy="3117850"/>
            <wp:effectExtent l="0" t="0" r="10795" b="6985"/>
            <wp:docPr id="1" name="E657119C-6982-421D-8BA7-E74DEB70A7D9-2" descr="C:/Users/LLM/AppData/Local/Temp/wps.uxBRmm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2" descr="C:/Users/LLM/AppData/Local/Temp/wps.uxBRmm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7B667">
      <w:pPr>
        <w:spacing w:line="360" w:lineRule="auto"/>
        <w:jc w:val="center"/>
        <w:rPr>
          <w:rFonts w:hint="eastAsia"/>
          <w:szCs w:val="21"/>
        </w:rPr>
      </w:pPr>
      <w:r>
        <w:rPr>
          <w:szCs w:val="21"/>
        </w:rPr>
        <w:t>图</w:t>
      </w:r>
      <w:r>
        <w:rPr>
          <w:rFonts w:hint="eastAsia"/>
          <w:szCs w:val="21"/>
        </w:rPr>
        <w:t>2</w:t>
      </w:r>
    </w:p>
    <w:p w14:paraId="2B88312B">
      <w:pPr>
        <w:spacing w:line="360" w:lineRule="auto"/>
        <w:jc w:val="center"/>
        <w:rPr>
          <w:rFonts w:hint="default" w:ascii="Times New Roman" w:hAnsi="Times New Roman" w:cs="Times New Roman"/>
          <w:lang w:eastAsia="zh"/>
          <w:woUserID w:val="1"/>
        </w:rPr>
      </w:pPr>
    </w:p>
    <w:p w14:paraId="7972070C">
      <w:pPr>
        <w:spacing w:line="360" w:lineRule="auto"/>
        <w:jc w:val="center"/>
        <w:rPr>
          <w:rFonts w:hint="default" w:ascii="Times New Roman" w:hAnsi="Times New Roman" w:cs="Times New Roman"/>
          <w:lang w:eastAsia="zh"/>
          <w:woUserID w:val="1"/>
        </w:rPr>
      </w:pPr>
    </w:p>
    <w:p w14:paraId="513FE352">
      <w:pPr>
        <w:spacing w:line="360" w:lineRule="auto"/>
        <w:jc w:val="center"/>
        <w:rPr>
          <w:rFonts w:hint="default" w:ascii="Times New Roman" w:hAnsi="Times New Roman" w:cs="Times New Roman"/>
          <w:lang w:eastAsia="zh"/>
          <w:woUserID w:val="1"/>
        </w:rPr>
      </w:pPr>
    </w:p>
    <w:p w14:paraId="20C03274">
      <w:pPr>
        <w:spacing w:line="360" w:lineRule="auto"/>
        <w:jc w:val="center"/>
        <w:rPr>
          <w:rFonts w:hint="default" w:ascii="Times New Roman" w:hAnsi="Times New Roman" w:cs="Times New Roman"/>
          <w:lang w:eastAsia="zh"/>
          <w:woUserID w:val="1"/>
        </w:rPr>
      </w:pPr>
    </w:p>
    <w:p w14:paraId="07616E4A">
      <w:pPr>
        <w:spacing w:line="360" w:lineRule="auto"/>
        <w:jc w:val="center"/>
        <w:rPr>
          <w:rFonts w:hint="default" w:ascii="Times New Roman" w:hAnsi="Times New Roman" w:cs="Times New Roman"/>
          <w:lang w:eastAsia="zh"/>
          <w:woUserID w:val="1"/>
        </w:rPr>
      </w:pPr>
    </w:p>
    <w:p w14:paraId="1369550E">
      <w:pPr>
        <w:spacing w:line="360" w:lineRule="auto"/>
        <w:jc w:val="center"/>
        <w:rPr>
          <w:rFonts w:hint="default" w:ascii="Times New Roman" w:hAnsi="Times New Roman" w:cs="Times New Roman"/>
          <w:lang w:eastAsia="zh"/>
          <w:woUserID w:val="1"/>
        </w:rPr>
      </w:pPr>
    </w:p>
    <w:p w14:paraId="22E27C97">
      <w:pPr>
        <w:spacing w:line="360" w:lineRule="auto"/>
        <w:jc w:val="center"/>
        <w:rPr>
          <w:rFonts w:hint="eastAsia"/>
          <w:szCs w:val="21"/>
        </w:rPr>
      </w:pPr>
      <w:r>
        <w:rPr>
          <w:rFonts w:hint="default" w:ascii="Times New Roman" w:hAnsi="Times New Roman" w:cs="Times New Roman"/>
          <w:lang w:eastAsia="zh"/>
          <w:woUserID w:val="1"/>
        </w:rPr>
        <w:drawing>
          <wp:inline distT="0" distB="0" distL="114300" distR="114300">
            <wp:extent cx="5260340" cy="3614420"/>
            <wp:effectExtent l="0" t="0" r="1016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6CD6">
      <w:pPr>
        <w:spacing w:line="360" w:lineRule="auto"/>
        <w:jc w:val="center"/>
      </w:pPr>
      <w:r>
        <w:rPr>
          <w:rFonts w:hint="eastAsia"/>
        </w:rPr>
        <w:t>图3</w:t>
      </w:r>
    </w:p>
    <w:p w14:paraId="2673E63E">
      <w:pPr>
        <w:tabs>
          <w:tab w:val="center" w:leader="middleDot" w:pos="7980"/>
        </w:tabs>
        <w:adjustRightInd w:val="0"/>
        <w:snapToGrid w:val="0"/>
        <w:spacing w:line="324" w:lineRule="auto"/>
        <w:ind w:right="25" w:rightChars="12"/>
        <w:jc w:val="center"/>
      </w:pPr>
    </w:p>
    <w:p w14:paraId="7106FF3E">
      <w:pPr>
        <w:tabs>
          <w:tab w:val="center" w:leader="middleDot" w:pos="7980"/>
        </w:tabs>
        <w:adjustRightInd w:val="0"/>
        <w:snapToGrid w:val="0"/>
        <w:spacing w:line="324" w:lineRule="auto"/>
        <w:ind w:right="25" w:rightChars="12"/>
        <w:jc w:val="center"/>
      </w:pPr>
    </w:p>
    <w:p w14:paraId="6278A4C3">
      <w:pPr>
        <w:tabs>
          <w:tab w:val="center" w:leader="middleDot" w:pos="7980"/>
        </w:tabs>
        <w:adjustRightInd w:val="0"/>
        <w:snapToGrid w:val="0"/>
        <w:spacing w:line="324" w:lineRule="auto"/>
        <w:ind w:right="25" w:rightChars="12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925570" cy="2059940"/>
            <wp:effectExtent l="0" t="0" r="7620" b="3175"/>
            <wp:docPr id="3" name="E657119C-6982-421D-8BA7-E74DEB70A7D9-3" descr="C:/Users/LLM/AppData/Local/Temp/wps.gMBUPD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9-3" descr="C:/Users/LLM/AppData/Local/Temp/wps.gMBUPDwp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6FAE"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4</w:t>
      </w:r>
    </w:p>
    <w:p w14:paraId="5350E511">
      <w:pPr>
        <w:spacing w:line="360" w:lineRule="auto"/>
        <w:jc w:val="center"/>
        <w:rPr>
          <w:rFonts w:hint="eastAsia"/>
          <w:lang w:val="en-US" w:eastAsia="zh-CN"/>
        </w:rPr>
      </w:pPr>
    </w:p>
    <w:p w14:paraId="6C093278">
      <w:pPr>
        <w:spacing w:line="360" w:lineRule="auto"/>
        <w:jc w:val="center"/>
        <w:rPr>
          <w:rFonts w:hint="eastAsia"/>
          <w:lang w:val="en-US" w:eastAsia="zh-CN"/>
        </w:rPr>
      </w:pPr>
    </w:p>
    <w:p w14:paraId="6BDA6028">
      <w:pPr>
        <w:spacing w:line="360" w:lineRule="auto"/>
        <w:jc w:val="center"/>
        <w:rPr>
          <w:rFonts w:hint="eastAsia"/>
          <w:lang w:val="en-US" w:eastAsia="zh-CN"/>
        </w:rPr>
      </w:pPr>
    </w:p>
    <w:p w14:paraId="6A521140">
      <w:pPr>
        <w:spacing w:line="360" w:lineRule="auto"/>
        <w:jc w:val="center"/>
        <w:rPr>
          <w:rFonts w:hint="eastAsia"/>
          <w:lang w:val="en-US" w:eastAsia="zh-CN"/>
        </w:rPr>
      </w:pPr>
    </w:p>
    <w:p w14:paraId="73492A04">
      <w:pPr>
        <w:spacing w:line="360" w:lineRule="auto"/>
        <w:jc w:val="center"/>
        <w:rPr>
          <w:rFonts w:hint="eastAsia"/>
          <w:lang w:val="en-US" w:eastAsia="zh-CN"/>
        </w:rPr>
      </w:pPr>
    </w:p>
    <w:p w14:paraId="0C06DA32">
      <w:pPr>
        <w:spacing w:line="360" w:lineRule="auto"/>
        <w:jc w:val="center"/>
        <w:rPr>
          <w:rFonts w:hint="eastAsia"/>
          <w:lang w:val="en-US" w:eastAsia="zh-CN"/>
        </w:rPr>
      </w:pPr>
    </w:p>
    <w:p w14:paraId="3A4C1173">
      <w:pPr>
        <w:spacing w:line="360" w:lineRule="auto"/>
        <w:jc w:val="center"/>
        <w:rPr>
          <w:rFonts w:hint="eastAsia"/>
          <w:lang w:val="en-US" w:eastAsia="zh-CN"/>
        </w:rPr>
      </w:pPr>
    </w:p>
    <w:p w14:paraId="59DA33C0">
      <w:pPr>
        <w:spacing w:line="360" w:lineRule="auto"/>
        <w:jc w:val="center"/>
        <w:rPr>
          <w:rFonts w:hint="eastAsia"/>
          <w:lang w:val="en-US" w:eastAsia="zh-CN"/>
        </w:rPr>
      </w:pPr>
    </w:p>
    <w:p w14:paraId="397BD987">
      <w:pPr>
        <w:spacing w:line="360" w:lineRule="auto"/>
        <w:ind w:firstLine="420" w:firstLineChars="200"/>
        <w:jc w:val="center"/>
        <w:rPr>
          <w:rFonts w:hint="eastAsia" w:eastAsia="宋体"/>
          <w:lang w:eastAsia="zh-CN"/>
        </w:rPr>
      </w:pPr>
    </w:p>
    <w:p w14:paraId="2884F265">
      <w:pPr>
        <w:spacing w:line="360" w:lineRule="auto"/>
        <w:ind w:firstLine="420" w:firstLineChars="20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52825" cy="3733165"/>
            <wp:effectExtent l="0" t="0" r="6350" b="6985"/>
            <wp:docPr id="4" name="E657119C-6982-421D-8BA7-E74DEB70A7D9-4" descr="C:/Users/LLM/AppData/Local/Temp/wps.xanEiJ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9-4" descr="C:/Users/LLM/AppData/Local/Temp/wps.xanEiJwp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4786">
      <w:pPr>
        <w:spacing w:line="360" w:lineRule="auto"/>
        <w:jc w:val="center"/>
        <w:rPr>
          <w:rFonts w:hint="eastAsia" w:eastAsia="宋体"/>
          <w:szCs w:val="21"/>
          <w:lang w:eastAsia="zh-CN"/>
        </w:rPr>
      </w:pPr>
      <w:r>
        <w:rPr>
          <w:szCs w:val="21"/>
        </w:rPr>
        <w:t>图</w:t>
      </w:r>
      <w:r>
        <w:rPr>
          <w:rFonts w:hint="eastAsia"/>
          <w:szCs w:val="21"/>
          <w:lang w:val="en-US" w:eastAsia="zh-CN"/>
        </w:rPr>
        <w:t>5</w:t>
      </w:r>
    </w:p>
    <w:p w14:paraId="2BEAB28E">
      <w:pPr>
        <w:spacing w:line="360" w:lineRule="auto"/>
        <w:jc w:val="center"/>
        <w:rPr>
          <w:rFonts w:hint="eastAsia" w:eastAsia="宋体"/>
          <w:lang w:eastAsia="zh-CN"/>
        </w:rPr>
      </w:pPr>
    </w:p>
    <w:p w14:paraId="3125E378">
      <w:pPr>
        <w:spacing w:line="360" w:lineRule="auto"/>
        <w:jc w:val="center"/>
        <w:rPr>
          <w:rFonts w:hint="eastAsia" w:eastAsia="宋体"/>
          <w:lang w:eastAsia="zh-CN"/>
        </w:rPr>
      </w:pPr>
    </w:p>
    <w:p w14:paraId="52E7664F">
      <w:pPr>
        <w:spacing w:line="360" w:lineRule="auto"/>
        <w:jc w:val="center"/>
        <w:rPr>
          <w:rFonts w:hint="eastAsia" w:eastAsia="宋体"/>
          <w:lang w:eastAsia="zh-CN"/>
        </w:rPr>
      </w:pPr>
    </w:p>
    <w:p w14:paraId="32DEBA1D">
      <w:pPr>
        <w:spacing w:line="360" w:lineRule="auto"/>
        <w:jc w:val="center"/>
        <w:rPr>
          <w:rFonts w:hint="eastAsia" w:eastAsia="宋体"/>
          <w:lang w:eastAsia="zh-CN"/>
        </w:rPr>
      </w:pPr>
    </w:p>
    <w:p w14:paraId="787EF17F">
      <w:pPr>
        <w:spacing w:line="360" w:lineRule="auto"/>
        <w:jc w:val="center"/>
        <w:rPr>
          <w:rFonts w:hint="eastAsia" w:eastAsia="宋体"/>
          <w:lang w:eastAsia="zh-CN"/>
        </w:rPr>
      </w:pPr>
    </w:p>
    <w:p w14:paraId="7F7B9E96">
      <w:pPr>
        <w:spacing w:line="360" w:lineRule="auto"/>
        <w:jc w:val="center"/>
        <w:rPr>
          <w:rFonts w:hint="eastAsia" w:eastAsia="宋体"/>
          <w:lang w:eastAsia="zh-CN"/>
        </w:rPr>
      </w:pPr>
    </w:p>
    <w:p w14:paraId="70A2743B">
      <w:pPr>
        <w:spacing w:line="360" w:lineRule="auto"/>
        <w:jc w:val="center"/>
        <w:rPr>
          <w:rFonts w:hint="eastAsia" w:eastAsia="宋体"/>
          <w:lang w:eastAsia="zh-CN"/>
        </w:rPr>
      </w:pPr>
    </w:p>
    <w:p w14:paraId="67210A0E">
      <w:pPr>
        <w:spacing w:line="360" w:lineRule="auto"/>
        <w:jc w:val="center"/>
        <w:rPr>
          <w:rFonts w:hint="eastAsia" w:eastAsia="宋体"/>
          <w:lang w:eastAsia="zh-CN"/>
        </w:rPr>
      </w:pPr>
    </w:p>
    <w:p w14:paraId="2A631077">
      <w:pPr>
        <w:spacing w:line="360" w:lineRule="auto"/>
        <w:jc w:val="center"/>
        <w:rPr>
          <w:rFonts w:hint="eastAsia" w:eastAsia="宋体"/>
          <w:lang w:eastAsia="zh-CN"/>
        </w:rPr>
      </w:pPr>
    </w:p>
    <w:p w14:paraId="7A581B1C">
      <w:pPr>
        <w:spacing w:line="360" w:lineRule="auto"/>
        <w:jc w:val="center"/>
        <w:rPr>
          <w:rFonts w:hint="eastAsia" w:eastAsia="宋体"/>
          <w:lang w:eastAsia="zh-CN"/>
        </w:rPr>
      </w:pPr>
    </w:p>
    <w:p w14:paraId="77D42991">
      <w:pPr>
        <w:spacing w:line="360" w:lineRule="auto"/>
        <w:jc w:val="center"/>
        <w:rPr>
          <w:rFonts w:hint="eastAsia" w:eastAsia="宋体"/>
          <w:lang w:eastAsia="zh-CN"/>
        </w:rPr>
      </w:pPr>
    </w:p>
    <w:p w14:paraId="2AD8CEA7">
      <w:pPr>
        <w:spacing w:line="360" w:lineRule="auto"/>
        <w:jc w:val="center"/>
        <w:rPr>
          <w:rFonts w:hint="eastAsia" w:eastAsia="宋体"/>
          <w:lang w:eastAsia="zh-CN"/>
        </w:rPr>
      </w:pPr>
    </w:p>
    <w:p w14:paraId="2681D998">
      <w:pPr>
        <w:spacing w:line="360" w:lineRule="auto"/>
        <w:jc w:val="center"/>
        <w:rPr>
          <w:rFonts w:hint="eastAsia" w:eastAsia="宋体"/>
          <w:lang w:eastAsia="zh-CN"/>
        </w:rPr>
      </w:pPr>
    </w:p>
    <w:p w14:paraId="70FA8592">
      <w:pPr>
        <w:spacing w:line="360" w:lineRule="auto"/>
        <w:jc w:val="center"/>
        <w:rPr>
          <w:rFonts w:hint="eastAsia" w:eastAsia="宋体"/>
          <w:lang w:eastAsia="zh-CN"/>
        </w:rPr>
      </w:pPr>
    </w:p>
    <w:p w14:paraId="5B23468B">
      <w:pPr>
        <w:spacing w:line="360" w:lineRule="auto"/>
        <w:jc w:val="center"/>
        <w:rPr>
          <w:rFonts w:hint="eastAsia" w:eastAsia="宋体"/>
          <w:lang w:eastAsia="zh-CN"/>
        </w:rPr>
      </w:pPr>
    </w:p>
    <w:p w14:paraId="5E3FEA42">
      <w:pPr>
        <w:spacing w:line="360" w:lineRule="auto"/>
        <w:jc w:val="center"/>
        <w:rPr>
          <w:rFonts w:hint="eastAsia" w:eastAsia="宋体"/>
          <w:lang w:eastAsia="zh-CN"/>
        </w:rPr>
      </w:pPr>
    </w:p>
    <w:p w14:paraId="6A638B0E">
      <w:pPr>
        <w:spacing w:line="36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126615" cy="5379720"/>
            <wp:effectExtent l="0" t="0" r="8890" b="1270"/>
            <wp:docPr id="5" name="E657119C-6982-421D-8BA7-E74DEB70A7D9-5" descr="C:/Users/LLM/AppData/Local/Temp/wps.fbGQGZ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657119C-6982-421D-8BA7-E74DEB70A7D9-5" descr="C:/Users/LLM/AppData/Local/Temp/wps.fbGQGZ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08BB1">
      <w:pPr>
        <w:spacing w:line="360" w:lineRule="auto"/>
        <w:jc w:val="center"/>
        <w:rPr>
          <w:rFonts w:hint="eastAsia" w:eastAsia="宋体"/>
          <w:szCs w:val="21"/>
          <w:lang w:val="en-US" w:eastAsia="zh-CN"/>
        </w:rPr>
      </w:pPr>
      <w:r>
        <w:rPr>
          <w:szCs w:val="21"/>
        </w:rPr>
        <w:t>图</w:t>
      </w:r>
      <w:r>
        <w:rPr>
          <w:rFonts w:hint="eastAsia"/>
          <w:szCs w:val="21"/>
          <w:lang w:val="en-US" w:eastAsia="zh-CN"/>
        </w:rPr>
        <w:t>6</w:t>
      </w:r>
    </w:p>
    <w:p w14:paraId="5F71E56F">
      <w:pPr>
        <w:spacing w:line="360" w:lineRule="auto"/>
        <w:jc w:val="center"/>
        <w:rPr>
          <w:rFonts w:hint="eastAsia" w:eastAsia="宋体"/>
          <w:lang w:eastAsia="zh-CN"/>
        </w:rPr>
      </w:pPr>
    </w:p>
    <w:p w14:paraId="7CA2C0D2">
      <w:pPr>
        <w:spacing w:line="360" w:lineRule="auto"/>
        <w:jc w:val="center"/>
        <w:rPr>
          <w:rFonts w:hint="eastAsia" w:eastAsia="宋体"/>
          <w:lang w:eastAsia="zh-CN"/>
        </w:rPr>
      </w:pPr>
    </w:p>
    <w:p w14:paraId="4599AE0F">
      <w:pPr>
        <w:spacing w:line="360" w:lineRule="auto"/>
        <w:jc w:val="center"/>
        <w:rPr>
          <w:rFonts w:hint="eastAsia" w:eastAsia="宋体"/>
          <w:lang w:eastAsia="zh-CN"/>
        </w:rPr>
      </w:pPr>
    </w:p>
    <w:p w14:paraId="183C2846">
      <w:pPr>
        <w:spacing w:line="360" w:lineRule="auto"/>
        <w:jc w:val="center"/>
        <w:rPr>
          <w:rFonts w:hint="eastAsia" w:eastAsia="宋体"/>
          <w:lang w:eastAsia="zh-CN"/>
        </w:rPr>
      </w:pPr>
    </w:p>
    <w:p w14:paraId="57C48DEA">
      <w:pPr>
        <w:spacing w:line="360" w:lineRule="auto"/>
        <w:jc w:val="center"/>
        <w:rPr>
          <w:rFonts w:hint="eastAsia" w:eastAsia="宋体"/>
          <w:lang w:eastAsia="zh-CN"/>
        </w:rPr>
      </w:pPr>
    </w:p>
    <w:p w14:paraId="36593106">
      <w:pPr>
        <w:spacing w:line="360" w:lineRule="auto"/>
        <w:jc w:val="center"/>
        <w:rPr>
          <w:rFonts w:hint="eastAsia" w:eastAsia="宋体"/>
          <w:lang w:eastAsia="zh-CN"/>
        </w:rPr>
      </w:pPr>
    </w:p>
    <w:p w14:paraId="026E5107">
      <w:pPr>
        <w:spacing w:line="360" w:lineRule="auto"/>
        <w:jc w:val="center"/>
        <w:rPr>
          <w:rFonts w:hint="eastAsia" w:eastAsia="宋体"/>
          <w:lang w:eastAsia="zh-CN"/>
        </w:rPr>
      </w:pPr>
    </w:p>
    <w:p w14:paraId="21926703">
      <w:pPr>
        <w:spacing w:line="360" w:lineRule="auto"/>
        <w:jc w:val="center"/>
        <w:rPr>
          <w:rFonts w:hint="eastAsia" w:eastAsia="宋体"/>
          <w:lang w:eastAsia="zh-CN"/>
        </w:rPr>
      </w:pPr>
    </w:p>
    <w:p w14:paraId="29E5E915">
      <w:pPr>
        <w:spacing w:line="360" w:lineRule="auto"/>
        <w:jc w:val="center"/>
        <w:rPr>
          <w:rFonts w:hint="eastAsia" w:eastAsia="宋体"/>
          <w:lang w:eastAsia="zh-CN"/>
        </w:rPr>
      </w:pPr>
    </w:p>
    <w:p w14:paraId="3947F474">
      <w:pPr>
        <w:spacing w:line="360" w:lineRule="auto"/>
        <w:jc w:val="center"/>
        <w:rPr>
          <w:rFonts w:hint="eastAsia" w:eastAsia="宋体"/>
          <w:lang w:eastAsia="zh-CN"/>
        </w:rPr>
      </w:pPr>
    </w:p>
    <w:p w14:paraId="72E3B8E6">
      <w:pPr>
        <w:spacing w:line="360" w:lineRule="auto"/>
        <w:jc w:val="center"/>
        <w:rPr>
          <w:rFonts w:hint="eastAsia" w:eastAsia="宋体"/>
          <w:lang w:eastAsia="zh-CN"/>
        </w:rPr>
      </w:pPr>
    </w:p>
    <w:p w14:paraId="0C3F2C81">
      <w:pPr>
        <w:spacing w:line="360" w:lineRule="auto"/>
        <w:jc w:val="center"/>
        <w:rPr>
          <w:rFonts w:hint="eastAsia" w:eastAsia="宋体"/>
          <w:lang w:eastAsia="zh-CN"/>
        </w:rPr>
      </w:pPr>
    </w:p>
    <w:p w14:paraId="06CD3F6E">
      <w:pPr>
        <w:spacing w:line="36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12385" cy="3400425"/>
            <wp:effectExtent l="0" t="0" r="3175" b="1905"/>
            <wp:docPr id="6" name="E657119C-6982-421D-8BA7-E74DEB70A7D9-6" descr="C:/Users/LLM/AppData/Local/Temp/wps.tcbTD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657119C-6982-421D-8BA7-E74DEB70A7D9-6" descr="C:/Users/LLM/AppData/Local/Temp/wps.tcbTDu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38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88C0">
      <w:pPr>
        <w:spacing w:line="360" w:lineRule="auto"/>
        <w:jc w:val="center"/>
        <w:rPr>
          <w:rFonts w:hint="eastAsia" w:eastAsia="宋体"/>
          <w:szCs w:val="21"/>
          <w:lang w:val="en-US" w:eastAsia="zh-CN"/>
        </w:rPr>
      </w:pPr>
      <w:r>
        <w:rPr>
          <w:szCs w:val="21"/>
        </w:rPr>
        <w:t>图</w:t>
      </w:r>
      <w:r>
        <w:rPr>
          <w:rFonts w:hint="eastAsia"/>
          <w:szCs w:val="21"/>
          <w:lang w:val="en-US" w:eastAsia="zh-CN"/>
        </w:rPr>
        <w:t>7</w:t>
      </w:r>
    </w:p>
    <w:p w14:paraId="77BE54F0">
      <w:pPr>
        <w:spacing w:line="360" w:lineRule="auto"/>
        <w:jc w:val="center"/>
        <w:rPr>
          <w:rFonts w:hint="eastAsia" w:eastAsia="宋体"/>
          <w:szCs w:val="21"/>
          <w:lang w:eastAsia="zh-CN"/>
        </w:rPr>
      </w:pPr>
      <w:r>
        <w:rPr>
          <w:rFonts w:hint="eastAsia" w:eastAsia="宋体"/>
          <w:szCs w:val="21"/>
          <w:lang w:eastAsia="zh-CN"/>
        </w:rPr>
        <w:drawing>
          <wp:inline distT="0" distB="0" distL="114300" distR="114300">
            <wp:extent cx="4806950" cy="3267710"/>
            <wp:effectExtent l="0" t="0" r="6985" b="1905"/>
            <wp:docPr id="7" name="E657119C-6982-421D-8BA7-E74DEB70A7D9-7" descr="C:/Users/LLM/AppData/Local/Temp/wps.PIAmXP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657119C-6982-421D-8BA7-E74DEB70A7D9-7" descr="C:/Users/LLM/AppData/Local/Temp/wps.PIAmXP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4DB4">
      <w:pPr>
        <w:spacing w:line="360" w:lineRule="auto"/>
        <w:jc w:val="center"/>
        <w:rPr>
          <w:rFonts w:hint="eastAsia"/>
          <w:szCs w:val="21"/>
          <w:lang w:val="en-US" w:eastAsia="zh-CN"/>
        </w:rPr>
      </w:pPr>
      <w:r>
        <w:rPr>
          <w:szCs w:val="21"/>
        </w:rPr>
        <w:t>图</w:t>
      </w:r>
      <w:r>
        <w:rPr>
          <w:rFonts w:hint="eastAsia"/>
          <w:szCs w:val="21"/>
          <w:lang w:val="en-US" w:eastAsia="zh-CN"/>
        </w:rPr>
        <w:t>8</w:t>
      </w:r>
    </w:p>
    <w:p w14:paraId="7565FFB8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12C15145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1D17DCC5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1793BB54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645BCFF0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6E62AE6B">
      <w:pPr>
        <w:spacing w:line="360" w:lineRule="auto"/>
        <w:jc w:val="center"/>
      </w:pPr>
      <w:r>
        <w:drawing>
          <wp:inline distT="0" distB="0" distL="114300" distR="114300">
            <wp:extent cx="3168650" cy="3132455"/>
            <wp:effectExtent l="0" t="0" r="6350" b="4445"/>
            <wp:docPr id="13" name="E657119C-6982-421D-8BA7-E74DEB70A7D9-8" descr="C:/Users/guoweichao/AppData/Local/Temp/wps.VjIUq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657119C-6982-421D-8BA7-E74DEB70A7D9-8" descr="C:/Users/guoweichao/AppData/Local/Temp/wps.VjIUquwp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3B9C">
      <w:pPr>
        <w:spacing w:line="360" w:lineRule="auto"/>
        <w:jc w:val="center"/>
        <w:rPr>
          <w:rFonts w:hint="eastAsia" w:eastAsia="宋体"/>
          <w:szCs w:val="21"/>
          <w:lang w:val="en-US" w:eastAsia="zh-CN"/>
        </w:rPr>
      </w:pPr>
      <w:r>
        <w:rPr>
          <w:szCs w:val="21"/>
        </w:rPr>
        <w:t>图</w:t>
      </w:r>
      <w:r>
        <w:rPr>
          <w:rFonts w:hint="eastAsia"/>
          <w:szCs w:val="21"/>
          <w:lang w:val="en-US" w:eastAsia="zh-CN"/>
        </w:rPr>
        <w:t>9</w:t>
      </w:r>
    </w:p>
    <w:p w14:paraId="6942F657">
      <w:pPr>
        <w:spacing w:line="360" w:lineRule="auto"/>
        <w:jc w:val="center"/>
      </w:pPr>
    </w:p>
    <w:p w14:paraId="09FA4D4C">
      <w:pPr>
        <w:spacing w:line="360" w:lineRule="auto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503420" cy="3541395"/>
            <wp:effectExtent l="0" t="0" r="8890" b="5715"/>
            <wp:docPr id="9" name="E657119C-6982-421D-8BA7-E74DEB70A7D9-9" descr="C:/Users/LLM/AppData/Local/Temp/wps.WLXWKM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657119C-6982-421D-8BA7-E74DEB70A7D9-9" descr="C:/Users/LLM/AppData/Local/Temp/wps.WLXWKMwp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23DFA">
      <w:pPr>
        <w:spacing w:line="360" w:lineRule="auto"/>
        <w:jc w:val="center"/>
        <w:rPr>
          <w:rFonts w:hint="default" w:eastAsia="宋体"/>
          <w:szCs w:val="21"/>
          <w:lang w:val="en-US" w:eastAsia="zh-CN"/>
        </w:rPr>
      </w:pPr>
      <w:r>
        <w:rPr>
          <w:szCs w:val="21"/>
        </w:rPr>
        <w:t>图</w:t>
      </w:r>
      <w:r>
        <w:rPr>
          <w:rFonts w:hint="eastAsia"/>
          <w:szCs w:val="21"/>
          <w:lang w:val="en-US" w:eastAsia="zh-CN"/>
        </w:rPr>
        <w:t>10</w:t>
      </w:r>
    </w:p>
    <w:p w14:paraId="26D3ACB0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4D3B7543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079D5561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1C113DB4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60778607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3576FCD8">
      <w:pPr>
        <w:spacing w:line="360" w:lineRule="auto"/>
        <w:jc w:val="center"/>
        <w:rPr>
          <w:rFonts w:hint="eastAsia"/>
          <w:szCs w:val="21"/>
          <w:lang w:val="en-US" w:eastAsia="zh-CN"/>
        </w:rPr>
      </w:pPr>
    </w:p>
    <w:p w14:paraId="5C123BE2">
      <w:pPr>
        <w:spacing w:line="360" w:lineRule="auto"/>
        <w:jc w:val="center"/>
        <w:rPr>
          <w:rFonts w:hint="eastAsia"/>
          <w:szCs w:val="21"/>
          <w:lang w:val="en-US" w:eastAsia="zh-CN"/>
        </w:rPr>
      </w:pPr>
      <w:bookmarkStart w:id="0" w:name="_GoBack"/>
      <w:r>
        <w:rPr>
          <w:rFonts w:hint="eastAsia"/>
          <w:szCs w:val="21"/>
          <w:lang w:val="en-US" w:eastAsia="zh-CN"/>
        </w:rPr>
        <w:drawing>
          <wp:inline distT="0" distB="0" distL="114300" distR="114300">
            <wp:extent cx="5341620" cy="3638550"/>
            <wp:effectExtent l="0" t="0" r="3175" b="5080"/>
            <wp:docPr id="10" name="E657119C-6982-421D-8BA7-E74DEB70A7D9-10" descr="C:/Users/LLM/AppData/Local/Temp/wps.lJjELz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657119C-6982-421D-8BA7-E74DEB70A7D9-10" descr="C:/Users/LLM/AppData/Local/Temp/wps.lJjELzwp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F7A940C">
      <w:pPr>
        <w:spacing w:line="360" w:lineRule="auto"/>
        <w:jc w:val="center"/>
        <w:rPr>
          <w:rFonts w:hint="default"/>
          <w:szCs w:val="21"/>
          <w:lang w:val="en-US" w:eastAsia="zh-CN"/>
        </w:rPr>
      </w:pPr>
      <w:r>
        <w:rPr>
          <w:szCs w:val="21"/>
        </w:rPr>
        <w:t>图</w:t>
      </w:r>
      <w:r>
        <w:rPr>
          <w:rFonts w:hint="eastAsia"/>
          <w:szCs w:val="21"/>
          <w:lang w:val="en-US" w:eastAsia="zh-CN"/>
        </w:rPr>
        <w:t>11</w:t>
      </w:r>
    </w:p>
    <w:p w14:paraId="18003C2D">
      <w:pPr>
        <w:spacing w:line="360" w:lineRule="auto"/>
        <w:jc w:val="both"/>
        <w:rPr>
          <w:rFonts w:hint="eastAsia"/>
          <w:szCs w:val="21"/>
          <w:lang w:val="en-US" w:eastAsia="zh-CN"/>
        </w:rPr>
      </w:pPr>
    </w:p>
    <w:p w14:paraId="2D083491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3084830" cy="2015490"/>
            <wp:effectExtent l="0" t="0" r="3810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0AB5">
      <w:pPr>
        <w:spacing w:line="360" w:lineRule="auto"/>
        <w:jc w:val="center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图12 </w:t>
      </w:r>
    </w:p>
    <w:p w14:paraId="0A0FD98F">
      <w:pPr>
        <w:spacing w:line="360" w:lineRule="auto"/>
        <w:jc w:val="both"/>
        <w:rPr>
          <w:rFonts w:hint="eastAsia"/>
          <w:szCs w:val="21"/>
          <w:lang w:val="en-US" w:eastAsia="zh-CN"/>
        </w:rPr>
      </w:pPr>
    </w:p>
    <w:p w14:paraId="281D81E5">
      <w:pPr>
        <w:spacing w:line="360" w:lineRule="auto"/>
        <w:jc w:val="both"/>
        <w:rPr>
          <w:rFonts w:hint="eastAsia"/>
          <w:szCs w:val="21"/>
          <w:lang w:val="en-US" w:eastAsia="zh-CN"/>
        </w:rPr>
      </w:pPr>
    </w:p>
    <w:p w14:paraId="47E26513">
      <w:pPr>
        <w:spacing w:line="360" w:lineRule="auto"/>
        <w:jc w:val="both"/>
        <w:rPr>
          <w:rFonts w:hint="eastAsia"/>
          <w:szCs w:val="21"/>
          <w:lang w:val="en-US" w:eastAsia="zh-CN"/>
        </w:rPr>
      </w:pPr>
    </w:p>
    <w:p w14:paraId="3D649545">
      <w:pPr>
        <w:spacing w:line="360" w:lineRule="auto"/>
        <w:jc w:val="both"/>
        <w:rPr>
          <w:rFonts w:hint="eastAsia"/>
          <w:szCs w:val="21"/>
          <w:lang w:val="en-US" w:eastAsia="zh-CN"/>
        </w:rPr>
      </w:pPr>
    </w:p>
    <w:p w14:paraId="4217712E">
      <w:pPr>
        <w:spacing w:line="360" w:lineRule="auto"/>
        <w:jc w:val="both"/>
        <w:rPr>
          <w:rFonts w:hint="eastAsia"/>
          <w:szCs w:val="21"/>
        </w:rPr>
      </w:pPr>
    </w:p>
    <w:p w14:paraId="0C58957A"/>
    <w:sectPr>
      <w:headerReference r:id="rId3" w:type="default"/>
      <w:footerReference r:id="rId4" w:type="default"/>
      <w:footerReference r:id="rId5" w:type="even"/>
      <w:pgSz w:w="11906" w:h="16838"/>
      <w:pgMar w:top="1418" w:right="851" w:bottom="851" w:left="1418" w:header="851" w:footer="11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D4A99">
    <w:pPr>
      <w:pStyle w:val="8"/>
      <w:framePr w:wrap="around" w:vAnchor="text" w:hAnchor="margin" w:xAlign="center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separate"/>
    </w:r>
    <w:r>
      <w:rPr>
        <w:rStyle w:val="14"/>
      </w:rPr>
      <w:t>3</w:t>
    </w:r>
    <w:r>
      <w:fldChar w:fldCharType="end"/>
    </w:r>
  </w:p>
  <w:p w14:paraId="66329EFA">
    <w:pPr>
      <w:pStyle w:val="8"/>
      <w:spacing w:line="200" w:lineRule="exact"/>
      <w:rPr>
        <w:rFonts w:hint="eastAsia" w:ascii="黑体" w:eastAsia="黑体"/>
      </w:rPr>
    </w:pPr>
    <w:r>
      <w:rPr>
        <w:rFonts w:ascii="黑体" w:eastAsia="黑体"/>
      </w:rPr>
      <w:t>10</w:t>
    </w:r>
    <w:r>
      <w:rPr>
        <w:rFonts w:hint="eastAsia" w:ascii="黑体" w:eastAsia="黑体"/>
      </w:rPr>
      <w:t>0</w:t>
    </w:r>
    <w:r>
      <w:rPr>
        <w:rFonts w:ascii="黑体" w:eastAsia="黑体"/>
      </w:rPr>
      <w:t>00</w:t>
    </w:r>
    <w:r>
      <w:rPr>
        <w:rFonts w:hint="eastAsia" w:ascii="黑体" w:eastAsia="黑体"/>
      </w:rPr>
      <w:t xml:space="preserve">3        </w:t>
    </w:r>
  </w:p>
  <w:p w14:paraId="005374A3">
    <w:pPr>
      <w:pStyle w:val="8"/>
      <w:spacing w:line="200" w:lineRule="exact"/>
      <w:jc w:val="both"/>
      <w:rPr>
        <w:rFonts w:hint="eastAsia" w:ascii="黑体" w:eastAsia="黑体"/>
      </w:rPr>
    </w:pPr>
    <w:r>
      <w:rPr>
        <w:rFonts w:ascii="黑体" w:eastAsia="黑体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1905</wp:posOffset>
              </wp:positionH>
              <wp:positionV relativeFrom="paragraph">
                <wp:posOffset>-156845</wp:posOffset>
              </wp:positionV>
              <wp:extent cx="6120130" cy="0"/>
              <wp:effectExtent l="0" t="6350" r="4445" b="7620"/>
              <wp:wrapNone/>
              <wp:docPr id="12" name="Lin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10" o:spid="_x0000_s1026" o:spt="20" style="position:absolute;left:0pt;margin-left:0.15pt;margin-top:-12.35pt;height:0pt;width:481.9pt;z-index:251660288;mso-width-relative:page;mso-height-relative:page;" filled="f" stroked="t" coordsize="21600,21600" o:allowincell="f" o:gfxdata="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80ctdNcAAAAIAQAADwAAAAAAAAAB&#10;ACAAAAAiAAAAZHJzL2Rvd25yZXYueG1sUEsBAhQAFAAAAAgAh07iQN0viH3YAQAA3AMAAA4AAAAA&#10;AAAAAQAgAAAAJgEAAGRycy9lMm9Eb2MueG1sUEsFBgAAAAAGAAYAWQEAAHAFAAAAAA=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黑体" w:eastAsia="黑体"/>
      </w:rPr>
      <w:t>2010.2</w:t>
    </w:r>
  </w:p>
  <w:p w14:paraId="40742A73">
    <w:pPr>
      <w:pStyle w:val="8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33FEC">
    <w:pPr>
      <w:pStyle w:val="8"/>
      <w:framePr w:wrap="around" w:vAnchor="text" w:hAnchor="margin" w:xAlign="center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separate"/>
    </w:r>
    <w:r>
      <w:fldChar w:fldCharType="end"/>
    </w:r>
  </w:p>
  <w:p w14:paraId="715604D8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698AA">
    <w:pPr>
      <w:jc w:val="center"/>
      <w:outlineLvl w:val="0"/>
      <w:rPr>
        <w:rFonts w:ascii="黑体" w:eastAsia="黑体"/>
        <w:b/>
        <w:spacing w:val="90"/>
        <w:sz w:val="28"/>
      </w:rPr>
    </w:pPr>
    <w:r>
      <w:rPr>
        <w:rFonts w:eastAsia="黑体"/>
        <w:spacing w:val="90"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360045</wp:posOffset>
              </wp:positionV>
              <wp:extent cx="6120130" cy="0"/>
              <wp:effectExtent l="0" t="6350" r="4445" b="7620"/>
              <wp:wrapNone/>
              <wp:docPr id="11" name="Lin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Line 5" o:spid="_x0000_s1026" o:spt="20" style="position:absolute;left:0pt;margin-left:0pt;margin-top:28.35pt;height:0pt;width:481.9pt;z-index:251659264;mso-width-relative:page;mso-height-relative:page;" filled="f" stroked="t" coordsize="21600,21600" o:allowincell="f" o:gfxdata="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9UnZXWAAAABgEAAA8AAAAAAAAA&#10;AQAgAAAAIgAAAGRycy9kb3ducmV2LnhtbFBLAQIUABQAAAAIAIdO4kCPBQ/x2gEAANsDAAAOAAAA&#10;AAAAAAEAIAAAACUBAABkcnMvZTJvRG9jLnhtbFBLBQYAAAAABgAGAFkBAABxBQAAAAA=&#10;">
              <v:fill on="f" focussize="0,0"/>
              <v:stroke weight="1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eastAsia="黑体"/>
        <w:spacing w:val="90"/>
        <w:sz w:val="28"/>
      </w:rPr>
      <w:t>说明书附图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0"/>
  <w:drawingGridVerticalSpacing w:val="3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172A27"/>
    <w:rsid w:val="0003614A"/>
    <w:rsid w:val="00063719"/>
    <w:rsid w:val="000650A1"/>
    <w:rsid w:val="00075B15"/>
    <w:rsid w:val="00084251"/>
    <w:rsid w:val="000C41F2"/>
    <w:rsid w:val="00103837"/>
    <w:rsid w:val="00121F46"/>
    <w:rsid w:val="001264F6"/>
    <w:rsid w:val="001777FB"/>
    <w:rsid w:val="00197D8A"/>
    <w:rsid w:val="001D7F04"/>
    <w:rsid w:val="001F598A"/>
    <w:rsid w:val="001F6052"/>
    <w:rsid w:val="001F6175"/>
    <w:rsid w:val="00241D9D"/>
    <w:rsid w:val="002468DB"/>
    <w:rsid w:val="00250C63"/>
    <w:rsid w:val="002572BA"/>
    <w:rsid w:val="002B7A1E"/>
    <w:rsid w:val="002C65C8"/>
    <w:rsid w:val="002C7A6B"/>
    <w:rsid w:val="002E12D6"/>
    <w:rsid w:val="00306ED2"/>
    <w:rsid w:val="00316A93"/>
    <w:rsid w:val="0032046C"/>
    <w:rsid w:val="00334D87"/>
    <w:rsid w:val="00392644"/>
    <w:rsid w:val="003D12B6"/>
    <w:rsid w:val="004165D1"/>
    <w:rsid w:val="004303F9"/>
    <w:rsid w:val="0044346C"/>
    <w:rsid w:val="00444262"/>
    <w:rsid w:val="00477063"/>
    <w:rsid w:val="004817DD"/>
    <w:rsid w:val="00492987"/>
    <w:rsid w:val="004D165E"/>
    <w:rsid w:val="004D4EFC"/>
    <w:rsid w:val="004E175C"/>
    <w:rsid w:val="00546642"/>
    <w:rsid w:val="00573020"/>
    <w:rsid w:val="00591FA8"/>
    <w:rsid w:val="005D0702"/>
    <w:rsid w:val="006608B0"/>
    <w:rsid w:val="00662227"/>
    <w:rsid w:val="00692425"/>
    <w:rsid w:val="006A021E"/>
    <w:rsid w:val="006F64BE"/>
    <w:rsid w:val="00720FCB"/>
    <w:rsid w:val="007227AD"/>
    <w:rsid w:val="00742DE7"/>
    <w:rsid w:val="0076558A"/>
    <w:rsid w:val="00797DC1"/>
    <w:rsid w:val="007D3D18"/>
    <w:rsid w:val="007E133E"/>
    <w:rsid w:val="007E1DA3"/>
    <w:rsid w:val="008408A0"/>
    <w:rsid w:val="008658E7"/>
    <w:rsid w:val="0088023C"/>
    <w:rsid w:val="008B01B9"/>
    <w:rsid w:val="008E0CAD"/>
    <w:rsid w:val="009173F5"/>
    <w:rsid w:val="0096309B"/>
    <w:rsid w:val="0098209D"/>
    <w:rsid w:val="00A26288"/>
    <w:rsid w:val="00A344AC"/>
    <w:rsid w:val="00A66427"/>
    <w:rsid w:val="00A77205"/>
    <w:rsid w:val="00AB79B6"/>
    <w:rsid w:val="00AF0355"/>
    <w:rsid w:val="00B1432A"/>
    <w:rsid w:val="00B36218"/>
    <w:rsid w:val="00B90261"/>
    <w:rsid w:val="00B94913"/>
    <w:rsid w:val="00BA465D"/>
    <w:rsid w:val="00BB3869"/>
    <w:rsid w:val="00BC3A8B"/>
    <w:rsid w:val="00BD19A1"/>
    <w:rsid w:val="00BF2676"/>
    <w:rsid w:val="00C1763F"/>
    <w:rsid w:val="00C305CC"/>
    <w:rsid w:val="00C44938"/>
    <w:rsid w:val="00C84420"/>
    <w:rsid w:val="00CE41B2"/>
    <w:rsid w:val="00CE510F"/>
    <w:rsid w:val="00CF7ADA"/>
    <w:rsid w:val="00D04399"/>
    <w:rsid w:val="00D43174"/>
    <w:rsid w:val="00DA41EF"/>
    <w:rsid w:val="00DA66C1"/>
    <w:rsid w:val="00DF636E"/>
    <w:rsid w:val="00E30015"/>
    <w:rsid w:val="00E41DAD"/>
    <w:rsid w:val="00E4444B"/>
    <w:rsid w:val="00E943C8"/>
    <w:rsid w:val="00EE7173"/>
    <w:rsid w:val="00F14D06"/>
    <w:rsid w:val="00F3562F"/>
    <w:rsid w:val="00F37093"/>
    <w:rsid w:val="00F71914"/>
    <w:rsid w:val="03123DCA"/>
    <w:rsid w:val="05EB0A6E"/>
    <w:rsid w:val="06843098"/>
    <w:rsid w:val="08C37D6D"/>
    <w:rsid w:val="0C0D1227"/>
    <w:rsid w:val="0F625791"/>
    <w:rsid w:val="0FF52429"/>
    <w:rsid w:val="118926BF"/>
    <w:rsid w:val="11BB580F"/>
    <w:rsid w:val="12981456"/>
    <w:rsid w:val="13D65D70"/>
    <w:rsid w:val="17C17B78"/>
    <w:rsid w:val="188624F1"/>
    <w:rsid w:val="19793E03"/>
    <w:rsid w:val="1A9058A9"/>
    <w:rsid w:val="1AF46161"/>
    <w:rsid w:val="1C47643B"/>
    <w:rsid w:val="1C8E27E9"/>
    <w:rsid w:val="1FFD13A3"/>
    <w:rsid w:val="217E4473"/>
    <w:rsid w:val="258401FB"/>
    <w:rsid w:val="27347AC4"/>
    <w:rsid w:val="287E4F92"/>
    <w:rsid w:val="29CA4B8D"/>
    <w:rsid w:val="2E255492"/>
    <w:rsid w:val="319B2358"/>
    <w:rsid w:val="33271059"/>
    <w:rsid w:val="34BF705E"/>
    <w:rsid w:val="35791460"/>
    <w:rsid w:val="38473A4E"/>
    <w:rsid w:val="390805EA"/>
    <w:rsid w:val="39C944DB"/>
    <w:rsid w:val="39F552D0"/>
    <w:rsid w:val="3ED100BA"/>
    <w:rsid w:val="41784401"/>
    <w:rsid w:val="41CE268F"/>
    <w:rsid w:val="44947AEE"/>
    <w:rsid w:val="4B3237EB"/>
    <w:rsid w:val="519630E9"/>
    <w:rsid w:val="51B7313F"/>
    <w:rsid w:val="556A0AB9"/>
    <w:rsid w:val="5BEE2F36"/>
    <w:rsid w:val="5C8B76A2"/>
    <w:rsid w:val="608F7A0F"/>
    <w:rsid w:val="619310F1"/>
    <w:rsid w:val="623C31ED"/>
    <w:rsid w:val="627E3A35"/>
    <w:rsid w:val="63D43B3C"/>
    <w:rsid w:val="646A2293"/>
    <w:rsid w:val="661029C7"/>
    <w:rsid w:val="669C5E64"/>
    <w:rsid w:val="690C1B6B"/>
    <w:rsid w:val="6C7D068A"/>
    <w:rsid w:val="6CFA1963"/>
    <w:rsid w:val="6D482CB0"/>
    <w:rsid w:val="6FC34FE5"/>
    <w:rsid w:val="71AD6304"/>
    <w:rsid w:val="76AC6192"/>
    <w:rsid w:val="77107DFE"/>
    <w:rsid w:val="79841C0E"/>
    <w:rsid w:val="7A543372"/>
    <w:rsid w:val="7CDC52E7"/>
    <w:rsid w:val="7D2847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35"/>
    <w:rPr>
      <w:rFonts w:ascii="Calibri Light" w:hAnsi="Calibri Light" w:eastAsia="黑体" w:cs="Times New Roman"/>
      <w:sz w:val="20"/>
    </w:r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sz w:val="28"/>
    </w:rPr>
  </w:style>
  <w:style w:type="paragraph" w:styleId="6">
    <w:name w:val="Body Text Indent"/>
    <w:basedOn w:val="1"/>
    <w:qFormat/>
    <w:uiPriority w:val="0"/>
    <w:pPr>
      <w:spacing w:line="400" w:lineRule="exact"/>
      <w:ind w:left="540" w:leftChars="257" w:firstLine="1"/>
    </w:pPr>
    <w:rPr>
      <w:rFonts w:ascii="宋体" w:hAnsi="宋体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annotation subject"/>
    <w:basedOn w:val="4"/>
    <w:next w:val="4"/>
    <w:semiHidden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4">
    <w:name w:val="page number"/>
    <w:qFormat/>
    <w:uiPriority w:val="0"/>
  </w:style>
  <w:style w:type="character" w:styleId="15">
    <w:name w:val="annotation reference"/>
    <w:semiHidden/>
    <w:qFormat/>
    <w:uiPriority w:val="0"/>
    <w:rPr>
      <w:sz w:val="21"/>
      <w:szCs w:val="21"/>
    </w:rPr>
  </w:style>
  <w:style w:type="paragraph" w:styleId="16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2791;&#20221;\chen\&#30003;&#35831;&#34920;&#26684;\2003.6.24\smsft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  <extobjs>
    <extobj name="E657119C-6982-421D-8BA7-E74DEB70A7D9-2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nMk1pVXlReVV5TW5KcFkyaFVaWGgwSlRJeUpUTkJkSEoxWlNVM1JDVXlReVV5TW1Wc1pXMWxiblJ6SlRJeUpUTkJKVGRDSlRJeVlrTk1hVU5xVjJ4d2JqTXpNamsyTl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VJuQXhKVVUxSlRoRUpUazFKVVU1SlRnd0pUbEJKVVU1SlRneEpUa3pSVVZISlVVMEpVSkRKVUV3SlVVMkpUZzBKVGxHSlVVMUpUazVKVUU0SlRORFluSWxNMFVsUlRrbE9EY2xPRGNsUlRZbFFUQWxRamNsUlRjbE9FVWxPRGNsTWpBbFJUSWxPRGtsUVRVbE1qQXlOVFpJZWlVeU1DVkZOU1U0UlNVNVJpVkZOU1ZCTnlVNFFpVkZOQ1ZDUmlWQk1TVkZOU1U0UmlWQ0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bE1rTWxNakozSlRJeUpUTkJNelF3TGpFME1URXhNekk0TVRJMUpUSkRKVEl5ZUNVeU1pVXpRVFl3TUM0eE16RTVOVGd3TURjNE1USTFKVEpESlRJeWFDVXlNaVV6UVRVd0pUSkRKVEl5ZVNVeU1pVXpRVEUyTm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Za05NYVVOcVYyeHdiak16TWprMk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UxUm5kbUZoZFdGRWVUazNPREF5Tl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RKVGczSlVGQkpVVTVKVGd3SlRneUpVVTFKVUpCSlRrMEpVVTVKVGs0SlRnNEpVVTFKVGd3SlVKREpVVTNKVGxESlVFNEpVVTNKVGxESlVKREpVVTJKVUV6SlRnd0pVVTJKVUkxSlRoQ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XlVeVF5VXlNbmNsTWpJbE0wRXhOemNsTWtNbE1qSjRKVEl5SlROQk5Ea3dMalEzTURrME56STJOVFl5TlNVeVF5VXlNbWdsTWpJbE0wRTFNQ1V5UXlVeU1ua2xNaklsTTBFek1qQ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xOVVozWmhZWFZoUkhrNU56Z3dNalV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nBoWlZaUVNWaE5VbEUzT1RnNE5UW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kNWQ1JpVkJNU1ZGTlNVNFJpVkNOeVZGTlNVNE9DVTROaVZGTmlWQ05TVTRN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SWxNa01sTWpKM0pUSXlKVE5CTXpRd0xqRTBNVEV4TXpJNE1USTFKVEpESlRJeWVDVXlNaVV6UVRZd01DNHhNekU1TlRnd01EYzRNVEkxSlRKREpUSXlhQ1V5TWlVelFUUXdMamsxTnpjNE5qVTJNREExT0RVNU5DVXlReVV5TW5rbE1qSWxNMEV5TlRB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nBoWlZaUVNWaE5VbEUzT1RnNE5UW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uaEtlVXhCUTBKd1ltUTJOakl3Tnpr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DUlNVNU15VkZOU1U0TnlWQ1FTVkZSaVZDUXlVNVFTVkZOeVU1UXlWQk9DVkZOeVU1UXlWQ1F5VkZOeVZDTVNWQ1FpVkZOU1U1UlNVNFFpVXlRaVZGTmlVNE5DVTRSaVZGTlNVNVFpVkNSU1ZGTlNWQ1F5VkNRU1ZGTlNWQ1FTVkJOaVV6UTJKeUpUTkZKVVUySlRnd0pVSkNKVVUxSlVKQ0pVSTJKVVU0SlVKR0pUbEdKVEl3SlVVeUpUZzVKVUUwSlRJd01qQnRj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WWxNa01sTWpKM0pUSXlKVE5CTVRjM0pUSkRKVEl5ZUNVeU1pVXpRVFE1TUM0ME56QTVORGN5TmpVMk1qVWxNa01sTWpKb0pUSXlKVE5CTlRBbE1rTWxNako1SlRJeUpUTkJOVFUzTGpFeU5qWTBNRE14T1RneU5ES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5oS2VVeEJRMEp3WW1RMk5qSXdOemt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EZSYTFodGFVWjZhbTAzT0Rjek1qa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0NWQ1JTVTVNeVZGTlNVNE55VkNRU1ZGUmlWQ1F5VTVRU1ZGT1NWQk1pVTVNU1ZGTlNWQ09DVkJOaVZGTmlVNFF5VTROeVZGTmlWQk1DVTROeVV5UWlWRk9DVkJSU1ZCTkNWRk55VTVSaVZCTlNWRk5pVkJNQ1U0TnlWRk55VkJSQ1ZDUlNVelEySnlKVE5GSlVVMkpVRkdKVGhHTlhNbFJUWWxPVUlsUWpRbFJUWWxPVFlsUWpB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VNVeVF5VXlNbmNsTWpJbE0wRXhOemd1TlNVeVF5VXlNbmdsTWpJbE0wRTROekF1TmpjNE5UVTRNelE1TmpBNU5DVXlReVV5TW1nbE1qSWxNMEUxTUNVeVF5VXlNbmtsTWpJbE0wRTFOVGN1TVRJMk5qUXdNekU1T0RJME1p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VZGcldHMXBSbnBxYlRjNE56TXlP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XVXRsV1hwRFNFZHFlRGszTmpZM01p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ySlRsREpUZzVKVVUySlRnMEpUaEdKVEpHSlVVMkpUazNKVUV3SlVVMkpUZzBKVGhHSlVVM0pUbERKVUU0SlVVM0pUbERKVUpESlVVMUpUZzRKVGcySlVVM0pVSXhKVUpDSlRJd1JrRk9aW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BKVEpESlRJeWR5VXlNaVV6UVRFM055VXlReVV5TW5nbE1qSWxNMEUwT1RBdU5EY3dPVFEzTWpZMU5qSTFKVEpESlRJeWFDVXlNaVV6UVRVd0pUSkRKVEl5ZVNVeU1pVXpRVE01T1M0d05ESXlNVE0wTXprNU5ERTB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WlMyVlpla05JUjJwNE9UYzJOamN5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oxVW5SMVJHNXNVa05ZTkRRMU1qVXp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ZbFFrSWxPVEVsUlRVbE9FRWxRVGdsUlRjbFFVRWxPVGNsUlRVbE9FWWxRVE5HUmxRbE0wTmljaVV6UlNWRk55VkJRU1U1TnlWRk5TVTRSaVZCTXpNd2N5VXlNQ1V5UmlVeU1DVkZOaVZCUkNWQk5TVkZPU1U1TlNWQ1JqVn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5VXlReVV5TW5jbE1qSWxNMEV4TmpnbE1rTWxNako0SlRJeUpUTkJPRGMxTGpreU9EVTFPRE0wT1RZd09UUWxNa01sTWpKb0pUSXlKVE5CTlRBbE1rTWxNako1SlRJeUpUTkJNekl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jFVblIxUkc1c1VrTllORFExTWpVe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WVpFbHNSR3BPUm5aaU56STFNekV6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Y2xPVFFsT1VZbFJUWWxPRGdsT1RBbFJUVWxRVVVsT1VVbFJUWWxPVGNsUWpZbFJUZ2xRVVVsUVRRbFJUY2xPVVlsUVRVbFJUY2xPRUVsUWpZbFJUWWxPREFsT0RFbFJUWWxRVEFsT0RjbFJUY2xRVVFsUWt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UNVeVF5VXlNbmNsTWpJbE0wRXhOekVsTWtNbE1qSjRKVEl5SlROQk9EYzBMalF5T0RVMU9ETTBPVFl3T1RRbE1rTWxNakpvSlRJeUpUTkJOVEFsTWtNbE1qSjVKVEl5SlROQk5EYzRMakE0TkRReU5qZzNPVGc0TWpn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GhrU1d4RWFrNUdkbUkzTWpVek1UT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WndSRmx5YlU1MlUzUTNNREUyTmpV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CUlNWQk1TVkZOeVZCUlNVNU55VkZPU1ZCTWlVNU1TVkZOU1ZDT0NWQk5pVkZOQ1ZDT0NVNFJTVkZOaVZCUmlVNU5DVkZOU1U0TUNWQ1F5VkZOU1U0UVNVNVJpVkZOeVU0UlNVNE5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nbE1rTWxNakozSlRJeUpUTkJNVFk0SlRKREpUSXllQ1V5TWlVelFUZzNOUzQ1TWpnMU5UZ3pORGsyTURrMEpUSkRKVEl5YUNVeU1pVXpRVFV3SlRKREpUSXllU1V5TWlVelFUTTVPUzR3TkRJeU1UTTBNems1TkRFM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XY0VSWmNtMU9kbE4wTnpBeE5qWTF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hSVXQwYTFoVFpGZHJOVGt5TVRRM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NsT1VNbFFUZ2xSVGNsT1VNbFFrTWxSVFlsT0RRbE9FWWxSVFVsT1VJbFFrVWxSVFVsUWtNbFFrRWxSVFVsUWtFbFFUWWxSVFFsUWtNbFFqQWxSVGdsUVVVbFFURWxNakJOU1U1bGR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VbE1rTWxNakozSlRJeUpUTkJNVGMzSlRKREpUSXllQ1V5TWlVelFUUTVNQzQwTnpBNU5EY3lOalUyTWpVbE1rTWxNakpvSlRJeUpUTkJOVEFsTWtNbE1qSjVKVEl5SlROQk5EYzRMakE0TkRReU5qZzNPVGc0TWpn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2RGUzNScldGTmtWMnMxT1RJeE5EU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aExTSFpsYldKeFpWUXpORE0xTWprbE1qSWxNMEVsTjBJbE1qSm1iMjUwVTNSNWJHVWxNaklsTTBFbE4wSWxOMFFsTWtNbE1qSndiMmx1ZEhNbE1qSWxNMEVsTlVJbE4wSWxNako0SlRJeUpUTkJPVFU1TGpreU9EVTFPRE0wT1RZd09UUWxNa01sTWpKNUpUSXlKVE5CTWpjd0xqUTNPRGc1TXpJNE1EQXlPVE1sTjBRbE5VUWxNa01sTWpKa1lYUmhRWFIwY21saWRYUmxjeVV5TWlVelFTVTFRaVUxUkNVeVF5VXlNbkJ5YjNCekpUSXlKVE5CSlRkQ0pUSXllbWx1WkdWNEpUSXlKVE5CTVRR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jQ5MzRiMTQ2LTI2NzYtNDMzMS1iYmMwLTRlNGYxYzhmMmE3MSIKfQo="/>
    </extobj>
    <extobj name="E657119C-6982-421D-8BA7-E74DEB70A7D9-3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d01EQWxNa01sTWpKeWFXTm9WR1Y0ZENVeU1pVXpRWFJ5ZFdVbE4wUWxNa01sTWpKbGJHVnRaVzUwY3lVeU1pVXpRU1UzUWlVeU1uaGFiRkpEWlZKa1JrWTBOamN6TVRR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eVU0T1NWQ09TVkZOU1ZDUlNVNE1TVkZPU1U0TnlVNFJDVkZPQ1ZCTmlVNE1TVkZOaVU0TUNWQk55VkZSaVZDUXlVNVFTVkZOeVZCUXlWQlF6UWxSVFFsUWtRbE9F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5pVXlReVV5TW5jbE1qSWxNMEV4TURBbE1rTWxNako0SlRJeUpUTkJPRFl6TGpRNU9UazVPVGs1T1RrNU9UZ2xNa01sTWpKb0pUSXlKVE5CTlRBbE1rTWxNako1SlRJeUpUTkJOREl6TGpFME1qZzFOekUwTWpnMU5qYzN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NFdteFNRMlZTWkVaR05EWTNNekUw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qWkhwRlZtTnBXVVZrTmpJeE1qVTB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pGUlVjdFQzSnBaVzUwSlRORFpHbDJKVE5GSlVVMUpVRkZKVGxCSlVVMUpUa3dKVGt4SlVVMUpUaEJKVGxDSlVVNEpVRkZKVUZFSlVVM0pVSkNKVGd6SlROREpUSkdaR2wy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1NVeVF5VXlNbmNsTWpJbE0wRXhNemd1TURBd01EQXdNREF3TURBd01TVXlReVV5TW5nbE1qSWxNMEV6TURZdU5EazVPVGs1T1RrNU9UazVPVFFsTWtNbE1qSm9KVEl5SlROQk5UQWxNa01sTWpKNUpUSXlKVE5CTXpRNUxqY3hOREk0TlRjeE5ESTROVFEw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mpaSHBGVm1OcFdVVmtOakl4TWpVM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RVFrdG5Va2RvUjB4V05EazVNamN5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KRlJVY3RUbUZ0WlVKc2FXNXJKVE5EWkdsMkpUTkZKVVUxSlRreEpVSkVKVVUxSlRrd0pUaEVKVVU0SlRnekpVSkVKVVUxSlRoQkpUbENKVVU0SlVGRkpVRkVKVVUzSlVKQ0pUZ3pKVE5ESlRKR1pHbDJKVE5G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E1sTWtNbE1qSjNKVEl5SlROQk1UTTRKVEpESlRJeWVDVXlNaVV6UVRNd05pNDBPVGs1T1RrNU9UazVPVGs1TkNVeVF5VXlNbWdsTWpJbE0wRTFNQ1V5UXlVeU1ua2xNaklsTTBFME1qTXVNVFF5T0RVM01UUXlPRFUyTnpj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1JDUzJkU1IyaEhURlkwT1RreU56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UnRXbGhIUzA5dVVWVTBNRFUwT1RZ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CUmlWQlJDVkZOQ1ZDT1NVNE9TVkZPQ1ZCUlNWQ01DVkZOU1ZDUmlVNE5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FNEpUSkRKVEl5ZHlVeU1pVXpRVEV4TWlVeVF5VXlNbmdsTWpJbE0wRTFNREl1T1RrNU9UazVPVGs1T1RrNU9UUWxNa01sTWpKb0pUSXlKVE5CTlRBbE1rTWxNako1SlRJeUpUTkJORGsyTGpVM01UUXlPRFUzTVRReU9ER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tSdFdsaEhTMDl1VVZVME1EVTBPVFl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zVNYW5oVFEyMVphVzg0T0RBek9EU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nlVNE9TVkNPU1ZGTlNWQ1JTVTRNU1ZGT1NVNE55VTRSQ1ZGT0NWQk5pVTRNU1ZGTmlVNE1DVkJOeVZGUmlWQ1F5VTVRU1ZGTnlWQlF5VkJRek1sUlRRbFFrUWxPRV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NaVV5UXlVeU1uY2xNaklsTTBFeE1EQWxNa01sTWpKNEpUSXlKVE5CT0RZekxqUTVPVGs1T1RrNU9UazVPVGdsTWtNbE1qSm9KVEl5SlROQk5UQWxNa01sTWpKNUpUSXlKVE5CTXpRNUxqY3hOREk0TlRjeE5ESTROVFEw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9UR3A0VTBOdFdXbHZPRGd3TXpnM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MFYxTmhVR3A2YWtkbk56TTVNRFE1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Y2xPRGtsUWprbFJUVWxRa1VsT0RFbFJUa2xPRGNsT0VRbFJUZ2xRVFlsT0RFbFJUWWxPREFsUVRjbFJVWWxRa01sT1VFbFJUY2xRVU1sUVVNMUpVVTBKVUpFSlRoR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WpBbE1rTWxNakozSlRJeUpUTkJNVEF3SlRKREpUSXllQ1V5TWlVelFUZzJNeTQwT1RrNU9UazVPVGs1T1RrNEpUSkRKVEl5YUNVeU1pVXpRVFV3SlRKREpUSXllU1V5TWlVelFUUTVOaTQxTnpFME1qZzFOekUwTWpne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owVjFOaFVHcDZha2RuTnpNNU1EUTV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1RM3BsUTNwTWFYVmlOemt3TmpRe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UVVVbE9VRWxSVFVsT1RBbE9URWxSVFVsT0VFbE9V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1DVXlReVV5TW5jbE1qSWxNMEV4TVRJbE1rTWxNako0SlRJeUpUTkJOVEF6SlRKREpUSXlhQ1V5TWlVelFUVXdKVEpESlRJeWVTVXlNaVV6UVRNME9TNDNNVFF5T0RVM01UUXlPRFUwTk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URU42WlVONlRHbDFZamM1TURZME1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JsWjRhbTV1Vms1cmRqZzFNVGN6Tk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VJVVkhMVlJ5WVdsc1FteHBibXNsTTBOa2FYWWxNMFVsUlRZbE9Ea2xRVGNsUlRnbFFURWxPRU1sUlRVbE9FRWxPVVlsUlRnbE9ETWxRa1FsUlRnbFFVVWxRVVFsUlRjbFFrSWxPRE1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xSlRKREpUSXlkeVV5TWlVelFURXpPQ1V5UXlVeU1uZ2xNaklsTTBFek1EWXVORGs1T1RrNU9UazVPVGs1T1RRbE1rTWxNakpvSlRJeUpUTkJOVEFsTWtNbE1qSjVKVEl5SlROQk1qYzJMakk0TlRjeE5ESTROVGN4TkRF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1pXZUdwdWJsWk9hM1k0TlRFM016U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NUVZbFJ1U1hsa1VIQTFNall3TXpB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eVU0T1NWQ09TVkZOU1ZDUlNVNE1TVkZPU1U0TnlVNFJDVkZPQ1ZCTmlVNE1TVkZOaVU0TUNWQk55VkZSaVZDUXlVNVFTVkZOeVZCUXlWQlF6RWxSVFFsUWtRbE9F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EpUSkRKVEl5ZHlVeU1pVXpRVEV3TUNVeVF5VXlNbmdsTWpJbE0wRTROak11TkRrNU9UazVPVGs1T1RrNU9DVXlReVV5TW1nbE1qSWxNMEUxTUNVeVF5VXlNbmtsTWpJbE0wRXlNREl1T0RVM01UUXlPRFUzTVRReU9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GtSaVZHNUplV1JRY0RVeU5qQXpN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iV2xIUlhGMVMweElRVEU0TmpNMk1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SVVZITFZObGJVWnNiM2NsTTBOa2FYWWxNMFVsUlRnbFFVWWxRVVFsUlRRbFFqa2xPRGtsUlRnbFFVVWxRakFsUlRVbFFrWWxPRFlsUlRnbFFVVWxRVVFsUlRjbFFrSWxPRE1sTTBNbE1rWmthWFlsTTB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nlVeVF5VXlNbmNsTWpJbE0wRXhNemdsTWtNbE1qSjRKVEl5SlROQk16QTJMalE1T1RrNU9UazVPVGs1T1RrMEpUSkRKVEl5YUNVeU1pVXpRVFV3SlRKREpUSXllU1V5TWlVelFUUTVOaTQxTnpFME1qZzFOekUwTWpne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0YVVkRmNYVkxURWhCTVRnMk16WXh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mlVbVJIU25wbVYybElNRGs0T1Rrek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NsT0RrbFFqa2xSVFVsUWtVbE9ERWxSVGtsT0RjbE9FUWxSVGdsUVRZbE9ERWxSVFlsT0RBbFFUY2xSVVlsUWtNbE9VRWxSVGNsUVVNbFFVTXlKVVUwSlVKRUpUaE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9DVXlReVV5TW5jbE1qSWxNMEV4TURBbE1rTWxNako0SlRJeUpUTkJPRFl6TGpRNU9UazVPVGs1T1RrNU9UZ2xNa01sTWpKb0pUSXlKVE5CTlRBbE1rTWxNako1SlRJeUpUTkJNamMyTGpJNE5UY3hOREk0TlRjeE5ER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1KU1pFZEtlbVpYYVVnd09UZzVPVE1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1J0ZVhka1VuZE9VbWM1TmpRME1UT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1ZGUnkxTlpXMUZibU52WkdVbE0wTmthWFlsTTBVbFJUWWxPRE1sT0RVbFJUWWxPVGtsUVVZbFJUZ2xRVVVsUWpBbFJUVWxRa1lsT0RZbFJUZ2xRVVVsUVVRbFJUY2xRa0lsT0RN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pUSkRKVEl5ZHlVeU1pVXpRVEV6T0NVeVF5VXlNbmdsTWpJbE0wRXpNRFl1TkRrNU9UazVPVGs1T1RrNU9UUWxNa01sTWpKb0pUSXlKVE5CTlRBbE1rTWxNako1SlRJeUpUTkJNakF5TGpnMU56RTBNamcxTnpFME1q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tSdGVYZGtVbmRPVW1jNU5qUTBNVE1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zF3VWt0S1ZsWjFVRWc1T0RrNE5qW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E15VTROU1ZGTmlVNU9TVkJSaVZGT0NWQlJTVkNNQ1ZGTlNWQ1JpVTR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SWxNa01sTWpKM0pUSXlKVE5CTVRFeUpUSkRKVEl5ZUNVeU1pVXpRVFV3TWk0NU9UazVPVGs1T1RrNU9UazVOQ1V5UXlVeU1tZ2xNaklsTTBFMU1DVXlReVV5TW5rbE1qSWxNMEV5TURJdU9EVTNNVFF5T0RVM01UUXlP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RYQlNTMHBXVm5WUVNEazRPVGcyTm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m01WldsQkpRblJEY1RreU9ERTVOQ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ZzVKVUUzSlVVNEpVRXhKVGhESlVVMUpUaEJKVGxHSlVVNEpUZ3pKVUpF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aVV5UXlVeU1uY2xNaklsTTBFeE1USWxNa01sTWpKNEpUSXlKVE5CTlRBeUxqazVPVGs1T1RrNU9UazVPVGswSlRKREpUSXlhQ1V5TWlVelFUVXdKVEpESlRJeWVTVXlNaVV6UVRJM05pNHlPRFUzTVRReU9EVTNNVFF4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m1ibGxhVUVsQ2RFTnhPVEk0TVRrM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UlYzaFFUMUJzYUhsSU1UUXdOamM0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Z2xRVVlsT0VRbFJUZ2xRVVlsUVVRbFJUY2xRa01sT1RZbFJUY2xRVEFsT0RFbFJUUWxRamdsT0VVbFJUVWxPVUlsT1VVbFJUVWxRa1lsT0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6SlRKREpUSXlkeVV5TWlVelFURXhPQzQxSlRKREpUSXllQ1V5TWlVelFUWTNPUzQ1T1RrNU9UazVPVGs1T1RrNUpUSkRKVEl5YUNVeU1pVXpRVFV3SlRKREpUSXllU1V5TWlVelFUSXdNaTQ0TlRjeE5ESTROVGN4TkRJN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SVjNoUVQxQnNhSGxJTVRRd05qYzR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VVMUIyY1hkNlQwNVJOalk0TlRJM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UVVVbE9VRWxSVFVsT1RBbE9URWxSVFVsT0VFbE9VSWxSVGtsT1RjbFFVVWxSVGNsUVVRbE9U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1TVXlReVV5TW5jbE1qSWxNMEV4TWpVbE1rTWxNako0SlRJeUpUTkJOamd3SlRKREpUSXlhQ1V5TWlVelFUVXdKVEpESlRJeWVTVXlNaVV6UVRNME9TNDNNVFF5T0RVM01UUXlPRFUwTk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SRk5RZG5GM2VrOU9VVFkyT0RVeU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QzTkZhM2haUlZkTVFUWTBNVFF3Tk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RKVUZHSlVGRUpVVTBKVUk1SlRnNUpVVTJKVUkxSlRneEpVVTNKVGsxSlRnM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rbE1rTWxNakozSlRJeUpUTkJNVEkxSlRKREpUSXllQ1V5TWlVelFUWTNPUzQ1T1RrNU9UazVPVGs1T1RrNEpUSkRKVEl5YUNVeU1pVXpRVFV3SlRKREpUSXllU1V5TWlVelFUUTVOaTQxTnpFME1qZzFOekUwTWpne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ozYzBWcmVGbEZWMHhCTmpReE5EQTB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ZRVkZ2VG1abldtWldOakkwTWpre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NsT0RrbFFUa2xSVFFsUWtRbE9UTWxSVFVsT1RFbFFrUWxSVFVsT1RBbE9F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5TVXlReVV5TW5jbE1qSWxNMEV4TWpVbE1rTWxNako0SlRJeUpUTkJOamM1TGprNU9UazVPVGs1T1RrNU9UZ2xNa01sTWpKb0pUSXlKVE5CTlRBbE1rTWxNako1SlRJeUpUTkJOREl6TGpFME1qZzFOekUwTWpnMU5qYzN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NlFWRnZUbVpuV21aV05qSTBNamt4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pWTB0dVIxQlBXazE0TmpVd09UVTB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FFrRWxPRVlsUlRVbE9EZ2xPVGNsUlRZbE9UTWxPRVFsUlRRbFFrUWxPVU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NKVEpESlRJeWR5VXlNaVV6UVRFeE9DNDFKVEpESlRJeWVDVXlNaVV6UVRZM09TNDVPVGs1T1RrNU9UazVPVGs1SlRKREpUSXlhQ1V5TWlVelFUVXdKVEpESlRJeWVTVXlNaVV6UVRJM05pNHlPRFUzTVRReU9EVTNNVFF4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mlZMHR1UjFCUFdrMTROalV3T1RVM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WmJFdHhhMDloVEhSdk9EYzFNalE1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VWxPVEVsUWtRbFJUVWxPVEFsT0VRbFJUZ2xPRE1sUWtRbFJUVWxPRUVsT1V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kNVeVF5VXlNbmNsTWpJbE0wRXhNVElsTWtNbE1qSjRKVEl5SlROQk5UQXlMams1T1RrNU9UazVPVGs1T1RrMEpUSkRKVEl5YUNVeU1pVXpRVFV3SlRKREpUSXllU1V5TWlVelFUUXlNeTR4TkRJNE5UY3hOREk0TlRZM055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1d4TGNXdFBZVXgwYnpnM05USTBP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SM2RXUVdGNlVYUkpTek0wTVRjd09DVXlNaVV6UVNVM1FpVXlNbVp2Ym5SVGRIbHNaU1V5TWlVelFTVTNRaVUzUkNVeVF5VXlNbkJ2YVc1MGN5VXlNaVV6UVNVMVFpVTNRaVV5TW5nbE1qSWxNMEUyTkRjdU5EazVPVGs1T1RrNU9UazVPU1V5UXlVeU1ua2xNaklsTTBFMU1qRXVOVGN4TkRJNE5UY3hOREk0TVNVM1JDVXlReVUzUWlVeU1uZ2xNaklsTTBFMk5EY3VORGs1T1RrNU9UazVPVGs1T1NVeVF5VXlNbmtsTWpJbE0wRTFNakV1TlRjeE5ESTROVGN4TkRJNE1TVTNSQ1UxUkNVeVF5VXlNbVJoZEdGQmRIUnlhV0oxZEdWekpUSXlKVE5CSlRWQ0pUVkVKVEpESlRJeWNISnZjSE1sTWpJbE0wRWxOMElsTWpKNmFXNWtaWGdsTWpJbE0wRXpP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"/>
    </extobj>
    <extobj name="E657119C-6982-421D-8BA7-E74DEB70A7D9-4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neU1pVXlReVV5TW5KcFkyaFVaWGgwSlRJeUpUTkJkSEoxWlNVM1JDVXlReVV5TW1Wc1pXMWxiblJ6SlRJeUpUTkJKVGRDSlRJeVRVaFZTWEZ5WmtKNmF6a3pPVGc0Tn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XlKVGt4SlVFeUpUSXdKVVUySlRnNUpVRkNKVVUySlRoR0pUaEdKVVUySlRsREpUbEdKVE5EWW5JbE0wVWxSVFlsT0RBbFFrSWxSVFlsT1RjbFFqWWxSVGNsUVVFbE9UY2xSVElsT0RrbFFUUTJNREF3YlhNbE0wTmljaVV6UlNWRk9TVTRNQ1U0T1NWRk9TVkJNU1ZDT1NWRk9DVkNSQ1ZCUlNWRk9DVkJSaVZCTWlWRk9TVkJRaVU1T0NWRk5DVkNRU1ZCUlNVelEySnlKVE5GVERFbE0wRXhOVEF3YlhNbE1rWWxSVGtsUVRFbFFqa2xNakJNTWlVelFURXlNREJ0Y3lVeVJpVkZPU1ZCTVNWQ09TVXlNRXd6SlROQk9UQXdiWE1sTWtZbFJUa2xRVEV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6SlRKREpUSXlkeVV5TWlVelFUVTFOaTQ0TURVMk5qUXdOakkxSlRKREpUSXllQ1V5TWlVelFUSTFOQzR4TURNMU1UVTJNalVsTWtNbE1qSm9KVEl5SlROQk9ERWxNa01sTWpKNUpUSXlKVE5CTXpNM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OU0ZWSmNYSm1RbnByT1RNNU9EZzN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NhWFIzWlVOdllsQnZOVEF3TWpBM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ElsT1RFbFFURWxNakFsUlRrbE9EQWxPRGtsUlRrbFFURWxRamtsUlRVbFFqRWxPVFVsUlRVbFFrTWxPREFsUlRZbE9VTWxPVVlsTTBOaWNpVXpSU1ZGTmlVNU55VkNOaVZGT1NVNU5TVkNSaVZGUmlWQ1F5VTVRVGd3TUcxekpUTkRZbklsTTBVbFJUUWxRa1VsT1VRbFJUWWxRVU1sUVRFbFJUVWxRakVsT1RVbFJUVWxRa01sT0RBemZqUWxSVFFsUWpnbFFVRWxSVGtsT0RBbE9Ea2xSVGtsUVRFbFFqa2xSVGdsT0RrbFFqSWxSVFVsT1VRbE9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UpUSkRKVEl5ZHlVeU1pVXpRVFUxTmk0NE1EVTJOalF3TmpJMUpUSkRKVEl5ZUNVeU1pVXpRVEkxTkM0eE1ETTFNVFUyTWpVbE1rTWxNakpvSlRJeUpUTkJOVFFsTWtNbE1qSjVKVEl5SlROQk1qTXp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M2FYUjNaVU52WWxCdk5UQXdNakEx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TYms5dWJXRjZVblJ4TnpZNE1qUTR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rbE9Ua2xPRFFsUlRVbE9FRWxRVEFsUlRjbE9VSWxPVEVsUlRZbFFqVWxPRUlsTTBOaWNpVXpSU1ZGTmlVNE9TVkJRaVZGTmlVNFJpVTRSaVZGTmlVNVF5VTVSaVZGTmlVNFJpVTVNQ1ZGTlNVNFJpVTVObFJvWlhSaEpVVTFKVGhCSlRsR0pVVTNKVGhGSlRnM0pUTkRZbklsTTBVbFJUZ2xRa1lsT1VVbFJUY2xRa0lsUVVRbFJUVWxRa01sT0RJbFJUVWxRamdsUWpnbFJUVWxPRGdsT1RrbFJUZ2xRVGNsUVRZbFJUVWxPRVlsT1RGSlIwRkVKVVU1SlRsQkpVSkZKVVUxSlVKQkpVRTJKVVU1SlRrNUpUaEVKVVUzSlVKQkpVRT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5VXlReVV5TW5jbE1qSWxNMEV5TlRBdU9UZ3dOakl4TXpNM09Ea3dOaklsTWtNbE1qSjRKVEl5SlROQk5UVTVMamt5T0RVMU9ETTBPVFl3T1RRbE1rTWxNakpvSlRJeUpUTkJOamtsTWtNbE1qSjVKVEl5SlROQk5EVXh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U2JrOXViV0Y2VW5SeE56WTRNalE0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yVW1wM2VGRlBRM1ZSTnprek9UVXh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JbE9URWxRVEFsTWpBbFJUWWxRak1sUVRnbFJUZ2xRVGNsT0RZbFJUWWxPVU1sT1VZbE0wTmljaVV6UlNWRk5pVTVOeVZDTmlWRk9TVTVOU1ZDUmlWRlJpVkNReVU1UVRFMU1EQnRjeVV6UTJKeUpUTkZKVVUxSlVJeEpUazFKVVUzSlVFMEpVSkJKVVU1SlRrM0pVRkZKVVU1SlVFeUpUazRKVVUySlRrMkpUZzNKVVUySlRsREpVRkRKVEl3SlRKQ0pUSXdKVVUxSlRrd0pUaERKVVUySlVGRUpVRTFKVVU0SlVGR0pVRkVKVVU1SlRsR0pVSXpKVVUySlRreUpVRkVKVVUySlRoQkpVRTF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TVXlReVV5TW5jbE1qSWxNMEUxTlRZdU9EQTFOalkwTURZeU5TVXlReVV5TW5nbE1qSWxNMEV5TlRRdU1UQXpOVEUxTmpJMUpUSkRKVEl5YUNVeU1pVXpRVFl3SlRKREpUSXllU1V5TWlVelFURXlNe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ExSnFkM2hSVDBOMVVUYzVNemsxTV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VdGa1MyWnFja1JOZGpRd09EWTBN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eUpUa3hKVUV6SlRJd0pVVTFKVGhHSlRoRUpVVTVKVUUySlRnNEpVVTJKVGxESlRsR0pUTkRZbklsTTBVbFJUWWxPVGNsUWpZbFJUa2xPVFVsUWtZbFJVWWxRa01sT1VFeE5UQXdiWE1sTTBOaWNpVXpSU1ZGTlNWQlJpVkNPU1ZGT1NVNU5DVTVPU1ZGT0NVNE9TVkNNaVZGTlNVNVJDVTVOeVZGTmlWQk1DVTROeVZGTmlWQ015VkJPQ1V5TUNVeVFpVXlNQ1ZGT0NWQlJpVkJSQ1ZGT1NVNVJpVkNNeVZGTlNVNFJpVTRSQ1ZGT1NWQk5pVTR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VWxNa01sTWpKM0pUSXlKVE5CTWpRNUxqZ3lOVEEwTWpjeU5EWXdPVE00SlRKREpUSXllQ1V5TWlVelFUSTFOQzR4TURNMU1UVTJNalVsTWtNbE1qSm9KVEl5SlROQk5qSWxNa01sTWpKNUpUSXlKVE5CTlRVek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SWVdSTFptcHlSRTEyTkRBNE5qUXh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NZMnRRUTFkTWNFTkNOekUyTVRFN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ElsT1RFbFFUUWxNakFsUlRrbE9UY2xRalFsUlRrbE9VRWxPVFFsUlRZbE9VTWxPVVlsTTBOaWNpVXpSU1ZGTmlVNU55VkNOaVZGT1NVNU5TVkNSaVZGUmlWQ1F5VTVRVGd3TUcxekpUTkRZbklsTTBVbFJUVWxPRFVsUVRnbFJUVWxRakVsT0VZbFJUa2xRa0lsT1RFbFJUVWxRakVsT0VZbFJVWWxRa01sT0VNbFJUWWxRallsT0RnbFJUa2xPVGtsUVRRbFJUVWxPRGdsUWtFbFJUWWxRa1lsT0RBbFJUVWxPRVlsUVRBbFJUVWxPRUVsUVRB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ySlRKREpUSXlkeVV5TWlVelFUSTBPUzQ0TWpVd05ESTNNalEyTURrek9DVXlReVV5TW5nbE1qSWxNMEV5TlRRdU1UQXpOVEUxTmpJMUpUSkRKVEl5YUNVeU1pVXpRVFl3SlRKREpUSXllU1V5TWlVelFUWTBP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FtTnJVRU5YVEhCRFFqY3hOakV4T1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ZFdKeGNVVktjR1JsUWpRMk5UQXpO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alE1TGpneU5UQTBNamN5TkRZd09UTTRKVEpESlRJeWVDVXlNaVV6UVRJMU5DNHhNRE0xTVRVMk1qVWxNa01sTWpKb0pUSXlKVE5CTmprbE1rTWxNako1SlRJeUpUTkJORFV4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jFZbkZ4UlVwd1pHVkNORFkxTURNM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aVoyTmFkM0ZMVW5OdE5USTNORFkxSlRJeUpUTkJKVGRDSlRJeVptOXVkRk4wZVd4bEpUSXlKVE5CSlRkQ0pUZEVKVEpESlRJeWNHOXBiblJ6SlRJeUpUTkJKVFZDSlRkQ0pUSXllQ1V5TWlVelFUVXpNaTQxTURZek5EYzJOVFl5TlNVeVF5VXlNbmtsTWpJbE0wRXpNVElsTjBRbE1rTWxOMElsTWpKNEpUSXlKVE5CTlRNeUxqVXdOak0wTnpZMU5qSTFKVEpESlRJeWVTVXlNaVV6UVRNeE1pVTNSQ1UxUkNVeVF5VXlNbVJoZEdGQmRIUnlhV0oxZEdWekpUSXlKVE5CSlRWQ0pUVkVKVEpESlRJeWNISnZjSE1sTWpJbE0wRWxOMElsTWpKNmFXNWtaWGdsTWpJbE0wRTV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NmEzMmRmMDYtMzYwZS00N2QwLWEzMzItMmQzMjRmYWE1MmI5Igp9Cg=="/>
    </extobj>
    <extobj name="E657119C-6982-421D-8BA7-E74DEB70A7D9-5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ek1qUWxNa01sTWpKeWFXTm9WR1Y0ZENVeU1pVXpRWFJ5ZFdVbE4wUWxNa01sTWpKbGJHVnRaVzUwY3lVeU1pVXpRU1UzUWlVeU1uTkVVR3QyYzJocVZVTTNOak0wTWpZ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CUmlVNFJDVkZOaVZDTVNVNE55VkZOU1U0UmlVNFF5VkZPU1U0TUNVNVFTVkZPU1U0TVNVNU15VkZOU1U1TVNVNE9DVkZOeVU0UlNWQ01DVXlNRE13TURCdGN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ak16TGpNek5UUTBPVEl4T0RjMUpUSkRKVEl5ZUNVeU1pVXpRVFE0TUM0NE5EVXpOemMyTURReE5qWTNOQ1V5UXlVeU1tZ2xNaklsTTBFMU1DVXlReVV5TW5rbE1qSWxNMEV4T0RZdU1EQXdNREF3TURBd01EQXdNRE1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uTkVVR3QyYzJocVZVTTNOak0wTWpZ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lZWE5wWTE5amIyNTBZV2x1WlhJbE1qSWxNa01sTWpKbWFXeHNVM1I1YkdVbE1qSWxNMEVsTjBJbE4wUWxNa01sTWpKMGFHVnRaU1V5TWlVelFTVTNRaVUzUkNVeVF5VXlNbWxrSlRJeUpUTkJKVEl5WmtsbGRrWjNSV2hKU0RFMk1EVTVP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pWVhOcFl5VXlNaVUzUkNVeVF5VXlNbkpMYVV0aGEzUlpURmt3TnpZNE9UZ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nlVNU5DVTVSaVZGTmlVNE9DVTVNQ1ZGTkNWQ09DVTRPU1ZGTlNVNE5TVTRNeVZGTnlWQ1FpVTROQ1V5TUNVeVFpVXlNQ1ZGTlNVNE5TVTRNeVZGT0NWQlJTVkJOQ1ZGTnlVNVJpVkJOU1ZGTmlVNFF5VTROeVZGTmlWQk1DVTROeVZGT0NWQlJTVkJNU1ZGTnlWQlJTVTVO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XpKVEpESlRJeWR5VXlNaVV6UVRJeU1pNDRNekE1TVRJeU56SXhNelV5TnlVeVF5VXlNbmdsTWpJbE0wRTBPRFl1TURrM05qUTJNRGMzTkRjME1TVXlReVV5TW1nbE1qSWxNMEUxTUNVeVF5VXlNbmtsTWpJbE0wRXhNREUwTGpZMk5qWTJOalkyTmpZMk5qR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5KTGFVdGhhM1JaVEZrd056WTRPVGd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tSmhjMmxqWDJOdmJuUmhhVzVsY2lVeU1pVXlReVV5TW1acGJHeFRkSGxzWlNVeU1pVXpRU1UzUWlVM1JDVXlReVV5TW5Sb1pXMWxKVEl5SlROQkpUZENKVGRFSlRKREpUSXlhV1FsTWpJbE0wRWxNakozV1UxRVltcHBiR2xZTWpjMU56YzJ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UpoYzJsakpUSXlKVGRFSlRKREpUSXliRmRuVFU1VFZHTnZRak0xTXpReU1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0SlVGR0pUZzBKVVUwSlVKREpVSXdKVVUxSlVJM0pVRTVKVVUxSlRsQ0pVSkJKVVU0SlVJMEpVRTRKVVU1SlRnM0pUaEdKVVZHSlVKREpUaERKVVUxSlVGR0pVSTVKVVUySlRoRkpVRTFRMU5VVFNWRk5TVkNRaVZDUVNWRk5pVkJPQ1ZCT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GtsTWtNbE1qSjNKVEl5SlROQk1qSTVKVEpESlRJeWVDVXlNaVV6UVRRNE15NHdNVE14TURJeU1UTTFOREUzTkNVeVF5VXlNbWdsTWpJbE0wRTFNQ1V5UXlVeU1ua2xNaklsTTBFMk16RXVNek16TXpNek16TXpNek16Tk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iRmRuVFU1VFZHTnZRak0xTXpReU1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sTWtNbE1qSjNKVEl5SlROQk16Y3hMalk1TWpnM01UQTVNemMxSlRKREpUSXllQ1V5TWlVelFUUXhNUzQyTmpZMk5qWTJOalkyTmpZM05DVXlReVV5TW1nbE1qSWxNMEV5TmpFdU5qWTJOalkyTmpZMk5qWTJOak1sTWtNbE1qSjVKVEl5SlROQk1UTTRMak16TXpNek16TXpNek16TXpNM0pUSkRKVEl5WVc1bmJHVWxNaklsTTBFd0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0TVNVeU1pVXpRU1V5TWpBbE1qSWxNa01sTWpKNU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ERWxNaklsTTBFbE1qSjNKVEl5SlRKREpUSXllU1V5TWlVelFTVXlNalF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URFbE1qSWxNMEVsTWpKM0pUSXlKVEpESlRJeWVTVXlNaVV6UVNVeU1tZ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E1TVXlNaVV6UVNVeU1qQWxNaklsTWtNbE1qSjVKVEl5SlROQkpUSXlhQzAwSlRJeUpUZEVKVEpESlRkQ0pUSXlZV04wYVc5dUpUSXlKVE5CSlRJeVkyeHZjMlVsTWpJbE4wUWxOVVFsTjBRbE5VUWxNa01sTWpKc2FXNWxVM1I1YkdVbE1qSWxNMEVsTjBJ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pWVhOcFkxOWpiMjUwWVdsdVpYSWxNaklsTWtNbE1qSm1hV3hzVTNSNWJHVWxNaklsTTBFbE4wSWxOMFFsTWtNbE1qSjBhR1Z0WlNVeU1pVXpRU1UzUWlVM1JDVXlReVV5TW1sa0pUSXlKVE5CSlRJeVIwbENiRWRCU1VaWWVEYzBNakEyTl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aVlYTnBZeVV5TWlVM1JDVXlReVV5TW14VFJVbEhjVlpZY0dzMk5UTXlPVEl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DVkNRU1U0UXlWRk5pVkJReVZCTVNWRk55VTVReVZCT0NWRk55VTVReVZDUXlWRk5pVkJNQ1U0TnlWRk5pVkNNeVZCT0NWRk5TVTVRaVU1UlNWRk5TVkNSaVU0TmlWRk5DVkNSaVZCTVNWRk5TVkNSaVU0T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5SlRKREpUSXlkeVV5TWlVelFUSXlNaTQ0TXpBNU1USXlOekl4TXpVeU55VXlReVV5TW5nbE1qSWxNMEUwT0RZdU1EazNOalEyTURjM05EYzBNU1V5UXlVeU1tZ2xNaklsTTBFMU1DVXlReVV5TW5rbE1qSWxNMEU1TXprdU16TXpNek16TXpNek16TXlP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JGTkZTVWR4Vmxod2F6WTFNekk1TW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ZGt0MFMxbGlXbWhDWXpZNU5ETTVN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aEdKVGt5SlVVMUpUZzFKVUUxSlVVMUpVRkZKVGxCSlVVMUpUa3dKVGt4SlVVMEpVSkNKVUpDSlVVMUpUaEJKVUV4SlVWR0pVSkRKVGhESlVVNUpUazRKVUpDSlVVMkpVRkVKVUV5SlVVMEpVSTRKVUpDSlVVMUpUaEJKVUU0SlVVMUpVRTBKVGhFSlVVNEpVSkdKVUl3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eVV5UXlVeU1uY2xNaklsTTBFeU1qa2xNa01sTWpKNEpUSXlKVE5CTkRnekxqQXhNekV3TWpJeE16VTBNVGMwSlRKREpUSXlhQ1V5TWlVelFUVXdKVEpESlRJeWVTVXlNaVV6UVRRNE1DNDJOalkyTmpZMk5qWTJOalk0Tm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ka3QwUzFsaVdtaENZelk1TkRNNU15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JsUm5SSGxrYkdOR1pEa3lORFkxTk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NKVGxESlVFNEpVVTNKVGxESlVKREpVVTFKVGc0SlVFMEpVVTJKVGsySlVGRUpVVTRKVUZGSlVJd0pVVTFKVUpHSlRnMkpVVTNKVGhCSlVJMkpVVTJKVGd3SlRneEpVVkdKVUpESlRoREpVVTRKVUZGSlVJd0pVVTFKVUpFSlRrMUpVVTFKVGhHSlRoRUpVVTFKVUpCSlRrMEpVVTJKVGszSlVJ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FbE1rTWxNakozSlRJeUpUTkJNakl5TGpnek1Ea3hNakkzTWpFek5USTNKVEpESlRJeWVDVXlNaVV6UVRRNE5pNHdPVGMyTkRZd056YzBOelF4SlRKREpUSXlhQ1V5TWlVelFUVXdKVEpESlRJeWVTVXlNaVV6UVRnMk15NDVPVGs1T1RrNU9UazVPVGs0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dWR2RFZVdSc1kwWmtPVEkwTmpVM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U1pFNXpVMGw0YVhCME56UXpNREV4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Y2xPVUlsUVVVbFJUWWxRVEFsT0RjbFJUZ2xRVVlsT0VRbE1rSWxSVFVsUWprbFFqSWxSVFlsT0RrbFFqQWxSVGdsUVVZbE9FUWxSVFlsUWpjbFFqY2xSVFVsT1RBbE9EZ2xSVFVsUWpFbE9UVWxSVGNsUVRRbFFrR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1DVXlReVV5TW5jbE1qSWxNMEV5TWpJdU9ETXdPVEV5TWpjeU1UTTFNamNsTWtNbE1qSjRKVEl5SlROQk5EZzJMakE1TnpZME5qQTNOelEzTkRFbE1rTWxNakpvSlRJeUpUTkJOVEFsTWtNbE1qSjVKVEl5SlROQk56ZzRMalkyTmpZMk5qWTJOalkyTmpZ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EprVG5OVFNYaHBjSFEzTkRNd01UR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OXhSVlZRY0c5RlZGVXlOVGd4T1RZ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eVU1UWlVNU1TVkZOaVZDTlNVNFFsUm9aWFJoSlVVMUpUaEJKVGxHSlVVM0pUaEZKVGczSlVVekpUZ3dKVGd4SlVVNUpVRXlKVGt4SlVVMUpVSTRKVUUySlVVMkpVRkdKVGswSlVVMUpUZ3dKVUp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PQ1V5UXlVeU1uY2xNaklsTTBFeU1qa2xNa01sTWpKNEpUSXlKVE5CTkRnekxqQXhNekV3TWpJeE16VTBNVGMwSlRKREpUSXlhQ1V5TWlVelFUVXdKVEpESlRJeWVTVXlNaVV6UVRVMU5pNHdNREF3TURBd01EQXdNREF4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lBjVVZWVUhCdlJWUlZNalU0TVRrM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VmVIWk5jMmxqWTJGS01qUTVPRE15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eU1EQXdiWE1sUlRjbFFVRWxPVGNsUlRVbE9FWWxRVE1sUlVZbFFrUWxPVU1sUlRjbE9VTWxRVGdsUlRjbE9VTWxRa01sUlRZbFFUQWxPRGNsUlRZbFFqTWxRVGdsUlRnbFFVVWxRakFsUlRVbFFrWWxPRFlsUlRRbFFrWWxRVEVsUlRVbFFrWWxPRE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FKVEpESlRJeWR5VXlNaVV6UVRJek15NHpNelUwTkRreU1UZzNOU1V5UXlVeU1uZ2xNaklsTTBFME9EQXVPRFExTXpjM05qQTBNVFkyTnpRbE1rTWxNakpvSlRJeUpUTkJOVEFsTWtNbE1qSjVKVEl5SlROQk1qWXhMak16TXpNek16TXpNek16TXpNM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WZUhaTmMybGpZMkZLTWpRNU9ETXl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ZVa1poUm1WbmFFdE1Oall5TmpBM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FsUWtZbFFURWxSVFVsUWtZbE9ETWxSVFVsT0RnbE9EWWxSVGNsUWtFbFFUY2xSVGdsUVRjbE9EUWxSVFVsT0RnbE9Ua2xNakFsTWtJbE1qQWxSVFVsT0VVbE9VWWxSVFVsUVRjbE9FSWxSVFlsT1RVbFFqQWxSVFlsT0VRbFFVVWxSVGdsUVVVbFFqQWxSVFVsUWtRbE9U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kpUSkRKVEl5ZHlVeU1pVXpRVEl6TXk0ek16VTBORGt5TVRnM05TVXlReVV5TW5nbE1qSWxNMEUwT0RBdU9EUTFNemMzTmpBME1UWTJOelFsTWtNbE1qSm9KVEl5SlROQk5UQWxNa01sTWpKNUpUSXlKVE5CTXpNMkxqWTJOalkyTmpZMk5qWTJOamMw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jZVa1poUm1WbmFFdE1Oall5TmpBMU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V1ZuWnNTMUY2YkVkd01UZ3lNVFUzSlRJeUpUTkJKVGRDSlRJeVptOXVkRk4wZVd4bEpUSXlKVE5CSlRkQ0pUZEVKVEpESlRJeWNHOXBiblJ6SlRJeUpUTkJKVFZDSlRkQ0pUSXllQ1V5TWlVelFUVTVOeTQxTVRNeE1ESXlNVE0xTkRFM0pUSkRKVEl5ZVNVeU1pVXpRVEkwT0M0Mk5qWTJOalkyTmpZMk5qWTJPU1UzUkNVeVF5VTNRaVV5TW5nbE1qSWxNMEUxT1RjdU5URXpNVEF5TWpFek5UUXhOeVV5UXlVeU1ua2xNaklsTTBFeU5EZ3VOalkyTmpZMk5qWTJOalkyTmprbE4wUWxOVVFsTWtNbE1qSmtZWFJoUVhSMGNtbGlkWFJsY3lVeU1pVXpRU1UxUWlVMVJDVXlReVV5TW5CeWIzQnpKVEl5SlROQkpUZENKVEl5ZW1sdVpHVjRKVEl5SlROQk1UU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IzOGM3MDk3Ni1iNDNjLTRkM2QtYTA3NS1iMTM0MGQ0ZmI1YmQiCn0K"/>
    </extobj>
    <extobj name="E657119C-6982-421D-8BA7-E74DEB70A7D9-6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nNU1DVXlReVV5TW5KcFkyaFVaWGgwSlRJeUpUTkJkSEoxWlNVM1JDVXlReVV5TW1Wc1pXMWxiblJ6SlRJeUpUTkJKVGRDSlRJeVpHWkdjMU5rYTNwaWFEa3dPVEF5Tk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9EQXdTSG9sUlRrbFFVSWxPVGdsUlRrbE9VWWxRak1sTWpBbFJUSWxPRFlsT1RJbE1qQWxSVFVsT0VZbE9FTWxSVGNsT1VNbFFUZ2xSVFVsT1RNbE9FUWxSVFVsUWtFbE9UU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NUpUSkRKVEl5ZHlVeU1pVXpRVEUyTXk0MU1UQTNOREl4T0RjMUpUSkRKVEl5ZUNVeU1pVXpRVEUyTnk0eU1EVTRNVEExTkRZNE56VWxNa01sTWpKb0pUSXlKVE5CTXpVbE1rTWxNako1SlRJeUpUTkJOamcy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mtaa1p6VTJScmVtSm9PVEE1TURJM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aVlYTnBZeVV5TWlVM1JDVXlReVV5TW01M1RWaEVhMmxpYlhnME1qRTBOemN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kNPQ1ZDT0NWRk5pVkJNQ1U0TnlWRk5pVTRPU1ZCUWlWRk5pVTRSaVU0UmlWRk9TVTRNQ1U1UmlWRk5TVkNRU1ZCTmlVeU1DVkRNaVZDTVRVbE1qVWxNakFsUlRjbFFrSWxPRFlsUlRjbFFqSWxPVElsUlRVbFFrRWxRVFlsUlRnbFFqQWxPRE1sUlRZbE9UVWxRal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NaVV5UXlVeU1uY2xNaklsTTBFeU16a3VOVEkwTkRFME1EWXlOU1V5UXlVeU1uZ2xNaklsTTBFMk16a3VPREl3T0RBd056Z3hNalVsTWtNbE1qSm9KVEl5SlROQk16TWxNa01sTWpKNUpUSXlKVE5CTnpJMk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1ZDAxWVJHdHBZbTE0TkRJeE5EYzN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ZTVXBIYTNWRFNHUnZNakUyTnpZN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tsT1VRbE9VVWxSVGNsT1VJbFFVVWxSVFlsUVRBbE9EY2xSVFlsUVRBbE9EY2xSVGdsUVVVbFFqQWxNakFsUlRJbE9EWWxPVElsTWpBbFJUY2xRa0lsUVRjbFJUY2xRa0lsUVVRbFJUWWxPRGtsUVVJbFJUWWxPRVlsT0V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0SlRKREpUSXlkeVV5TWlVelFURTVOeTQyT1RNek5Ua3pOelVsTWtNbE1qSjRKVEl5SlROQk5qWXdMamN6TmpNeU9ERXlOU1V5UXlVeU1tZ2xNaklsTTBFek5pVXlReVV5TW5rbE1qSWxNMEUxTVRB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1ZKU2tkcmRVTklaRzh5TVRZM05qa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bHJhMk52WWxKcmJtbzVNVGN5TnpF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qTXdNRWg2SlVVMEpVSkVKVGhGSlVVNUpUbEdKVUl6SlRJd0pVVXlKVGcySlRreUpUSXdKVVUySlRrM0pVRXdKVVUySlRrekpUaEVKVVUwSlVKRUpUbE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QWxNa01sTWpKM0pUSXlKVE5CTVRVeExqVXlNVFE0TkRNM05TVXlReVV5TW5nbE1qSWxNMEV6TnpRdU1UQTRNamMyTXpZM01UZzNOU1V5UXlVeU1tZ2xNaklsTTBFek5TVXlReVV5TW5rbE1qSWxNMEUyT0RZ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2xyYTJOdllsSnJibW81TVRjeU56R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VnJjRlJFU2toTlFVYzJNVEU1TlR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ZDT0NWQ09DVkZOaVZCTUNVNE55VkZOU1ZDUlNWQlFTVkZOeVU0UlNWQlJpVkZOaVU0T1NWQlFpVkZOaVU0UmlVNFJpVXlNQ1ZGT1NWQlFpVTVPQ1ZGTkNWQ1FTVkJSU1ZGTmlWQk1DVTROeVZGT0NWQlJTVkN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VWxNa01sTWpKM0pUSXlKVE5CTWpFNUxqSXpNekF6TWpJeU5qVTJNalVsTWtNbE1qSjRKVEl5SlROQk16RTVMakE0T1Rrd05EYzROVEUxTmpJMUpUSkRKVEl5YUNVeU1pVXpRVE00SlRKREpUSXllU1V5TWlVelFUTTROa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JXdHdWRVJLU0UxQlJ6WXhNVGsxT0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UpoYzJsakpUSXlKVGRFSlRKREpUSXljWGRCVkdoQmVtbG5kRGMzT1RRek5TVXlNaVV6UVNVM1FpVXlNbU52Ym5SaGFXNWxjaVV5TWlVelFTVXlNbmwwV0U1RWMyZExhbTB5T0RRME5EWWxNaklsTWtN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U1ZCUWlVNU9DVkZOQ1ZDUVNWQlJTVkZOaVU1UXlVNVJpVkZOU1U0UkNVNU5TVkZOaVZCUXlWQk1TVkZOeVU1UXlWQk9DVkZOeVU1UXlWQ1F5VXlNQ1ZGTWlVNE5pVTVNaVV5TUNWRk5pVkJNQ1U0TnlWRk9DVkJSU1ZDTUNWRk5TVTRSaVU1T0NWRk9DVTRPU1ZDTWlVeVFpVkZPQ1ZDUmlVNVJTVkZOeVZDUVNWQ1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jbE1rTWxNakozSlRJeUpUTkJNalU1TGpNek5UUTBPVEl4T0RjMUpUSkRKVEl5ZUNVeU1pVXpRVEkzT1M0eE1EQTVOVEl4TkRnME16YzFKVEpESlRJeWFDVXlNaVV6UVRNMkpUSkRKVEl5ZVNVeU1pVXpRVFUwTm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jWGRCVkdoQmVtbG5kRGMzT1RRek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NtbDJTbE5tYlhKbVZUa3dNVE14TW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Gc0SlRsRUpVVTFKVUUzSlRoQ0pVVTJKVUV3SlRnM0pVVTRKVUZGSlVJd0pVVTNKVGsxSlRoREpVVTVKVGxFSlVFeUpUSXdNVFlsUlRZbE9VVWxPVUVsUlRZbE9UVWxRakFsUlRVbFFVUWxPVGNsTWtZbFJUVWxRVVFsT1RjbFJUWWxRVVlsT0VRbFJUWWxRVEFsT0RjbFJUZ2xRVVVsUWpB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wSlRKREpUSXlkeVV5TWlVelFUSXhPUzR5TXpNd016SXlNalkxTmpJMUpUSkRKVEl5ZUNVeU1pVXpRVE14T1M0d09EazVNRFEzT0RVeE5UWXlOU1V5UXlVeU1tZ2xNaklsTTBFek9TVXlReVV5TW5rbE1qSWxNMEV6TUR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3BwZGtwVFptMXlabFU1TURFek1U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VkNWRVJzVUZsNlRsUXhOVEk1TWp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eVU1UWlWQlJTVkZOaVZCTUNVNE55VkZOaVZCTUNVNE55VkZPQ1ZCUlNWQ01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ZbE1rTWxNakozSlRJeUpUTkJNakU1TGpJek16QXpNakl5TmpVMk1qVWxNa01sTWpKNEpUSXlKVE5CTXpFNUxqQTRPVGt3TkRjNE5URTFOakkxSlRKREpUSXlhQ1V5TWlVelFUTXpKVEpESlRJeWVTVXlNaVV6UVRRMk55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lVKVVJHeFFXWHBPVkRFMU1qa3lN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lbFIwYzNaVWJHOWlhamMxTlRVd05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ySlRrMUpVSXdKVVUxSlVGRUpUazNKVEpHSlVVMUpVRkVKVGszSlVVMkpVRkdKVGhFSlVVMUpUZzRKVGczSlVVMkpUaEVKVUV5SlVVMUpVRTBKVGcwSlRJd0pVVTVKVGczSlRnM0pVVTVKVGxDSlRnMlFtVjBZUzFGVWtRbFJUVWxRamtsT0RVbFJUVWxRa0VsUVR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VNVeVF5VXlNbmNsTWpJbE0wRXlNemt1TlRJME5ERTBNRFl5TlNVeVF5VXlNbmdsTWpJbE0wRTJNemt1T0RJd09EQXdOemd4TWpVbE1rTWxNakpvSlRJeUpUTkJNek1sTWtNbE1qSjVKVEl5SlROQk5qY3p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NlZIUnpkbFJzYjJKcU56VTFOVEEx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UpoYzJsakpUSXlKVGRFSlRKREpUSXlTMjFEUW5KV1UzQkhTakl3T0RBM05pVXlNaVV6UVNVM1FpVXlNbVp2Ym5SVGRIbHNaU1V5TWlVelFTVTNRaVUzUkNVeVF5VXlNbkJ2YVc1MGN5VXlNaVV6UVNVMVFpVTNRaVV5TW5nbE1qSWxNMEUwTWpndU56QTJOREl3T0RrNE5ETTNOU1V5UXlVeU1ua2xNaklsTTBFMU1qZ2xOMFFsTlVRbE1rTWxNakprWVhSaFFYUjBjbWxpZFhSbGN5VXlNaVV6UVNVMVFpVTFSQ1V5UXlVeU1uQnliM0J6SlRJeUpUTkJKVGRDSlRJeWVtbHVaR1Y0SlRJeUpUTkJNVF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"/>
    </extobj>
    <extobj name="E657119C-6982-421D-8BA7-E74DEB70A7D9-7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JM09UTWxNa01sTWpKemFHOTNSM0pwWkNVeU1pVXpRWFJ5ZFdVbE1rTWxNakpzYVc1bFNuVnRjSE1sTWpJbE0wRm1ZV3h6WlNVeVF5VXlNbWhsYVdkb2RDVXlNaVV6UVRnMk5pVXlReVV5TW5KcFkyaFVaWGgwSlRJeUpUTkJkSEoxWlNVM1JDVXlReVV5TW1Wc1pXMWxiblJ6SlRJeUpUTkJKVGRDSlRJeWJXMU1TM3B6Ukc5TlJ6ZzNOakUyT0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VFVTkRKVEkyYkhRbE0wSTJNQ1V5TlNWRlJpVkNReVU1UVNWRk55VkJRaVU0UWlWRk5TVTRSQ1ZDTXlWRk9TVTVPU1U0UkNWRk55VkNRU1ZCTnkweEpVVTJKVUV4SlVFekpUSkNSRTFCVUNWRk5DVkNRU1U0UXlWRk55VkNRU1ZCTnlWRk5DVkNSaVU1UkNWRk5pVTRRU1ZCTk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6SlRKREpUSXlkeVV5TWlVelFUSTFNQzQwT0RZd09Ea3hNRFUzTlRBMU9DVXlReVV5TW5nbE1qSWxNMEV4TWpZd0xqWXpOall4TkRZeE5qYzVPQ1V5UXlVeU1tZ2xNaklsTTBFMU1DVXlReVV5TW5rbE1qSWxNMEUyT1RjdU1EQXdNREF3TURBd01EQXdNa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JXMU1TM3B6Ukc5TlJ6ZzNOakUyT0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ZUdObVltcHJaa3BDYWprME9UYzVO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U1VkQlJDVkZPQ1ZDTUNVNE15VkZOaVU0UlNWQk55VkZOU1U1TVNWQk9DVkZOaVU1UXlVNVJpVkZSaVZDUXlVNVFTVkZOaVZCUmlVNFJqRXdKVVUwSlVJNEpVRkJKVVU0SlVGR0pUazFKVVUySlVGREpVRXh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TVXlReVV5TW5jbE1qSWxNMEV5TmpZdU1UZzRPRFV4T1RnMk56azFNamNsTWtNbE1qSjRKVEl5SlROQk5qVTVMak00TVRjNE56TTFOalF6T1RZbE1rTWxNakpvSlRJeUpUTkJOVEFsTWtNbE1qSjVKVEl5SlROQk16azJMamcxTnpFME1qZzFOekUwTWp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mhqWm1KcWEyWktRbW81TkRrM09UY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UkpaWEZQVDA1T2NYWTNOVFF3TUR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rRkRReVV5Tm14MEpUTkNOakFsTWpVbFJVWWxRa01sT1VFbFJUVWxRakFsT0VZbFJUVWxRamtsT0RVbFJUa2xPVGtsT0VRbFJUY2xRa0VsUVRjdE1DNDFKVVUySlVFeEpVRXp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QWxNa01sTWpKM0pUSXlKVE5CTWpVd0xqUTROakE0T1RFd05UYzFNRFU0SlRKREpUSXllQ1V5TWlVelFURXlOakF1TmpNMk5qRTBOakUyTnprNEpUSkRKVEl5YUNVeU1pVXpRVFV3SlRKREpUSXllU1V5TWlVelFUVTFOUzQ0TlRjeE5ESTROVGN4TkRJNU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rU1dWeFQwOU9UbkYyTnpVME1EQTN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JWbEJRY1hoNVYzaEpOalV4T0RJd0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kJRME1sTWpac2RDVXpRall3SlRJMUpVVkdKVUpESlRsQkpVVTBKVUpHSlRsRUpVVTJKVGhESlRneEpVVTVKVGxCSlVKRkpVVTFKVUpCSlVFMkpUSkNKVVUxSlVFeUpUbEZKVVUySlRoR0pUa3dKVVUzSlVFMEpVSkJKVVU1SlVFeUpUa3hKVVUzSlRoRkpUZz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pVXlReVV5TW5jbE1qSWxNMEV5TlRBdU9EazRPVGt6TmpZeU56UTBNRE1sTWtNbE1qSjRKVEl5SlROQk1USTJNQzQwTXpBeE5qSXpNemd6TURFeUpUSkRKVEl5YUNVeU1pVXpRVFV3SlRKREpUSXllU1V5TWlVelFUTXlOUzQzTVRReU9EVTNNVFF5T0RVN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oyVmxCUWNYaDVWM2hKTmpVeE9ESXd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RVRnBwUldwdlQwcHpOVEl3TlRNNU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lsT0RRbE9FWWxSVFVsT1VJbFFrVWxSVFVsUWtNbFFrRWxSVFVsUWtFbFFUWWxSVVlsUWtNbE9VRWxSVFVsUWtNbFFrRW9TVk5mYldWaGJpVkZNaVU0T1NWQk5USXVOU2t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pKVEpESlRJeWR5VXlNaVV6UVRFNU5pNDFOVFl3TVRneE16RXdOVFF6TWlVeVF5VXlNbmdsTWpJbE0wRTVPVGN1T1RrMU5ETTNNVFk0TkRjeE9TVXlReVV5TW1nbE1qSWxNMEUxTUNVeVF5VXlNbmtsTWpJbE0wRXlORGd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uaFFXbWxGYW05UFNuTTFNakExTXp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kWmExVkVSbTlpYm1rME9Ea3pNalV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TROQ1U0UmlWRk5TVTVRaVZDUlNWRk5TVkNReVZDUVNWRk5TVkNRU1ZCTmlWRlJpVkNReVU1UVNWRk5TVkNReVZDTVNoSlUxOXRaV0Z1SlRJMmJIUWxNMEl4TGpVc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FbE1rTWxNakozSlRJeUpUTkJNVGsyTGpVMU5qQXhPREV6TVRBMU5ETXlKVEpESlRJeWVDVXlNaVV6UVRrNU55NDVPVFUwTXpjeE5qZzBOekU1SlRKREpUSXlhQ1V5TWlVelFUVXdKVEpESlRJeWVTVXlNaVV6UVRZMk1pNHdNREF3TURBd01EQXdNREF5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hXV3RWUkVadlltNXBORGc1TXpJMU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WGJtZE5VMkZoUkhCVE1UZzRNVEV6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Mk1DVXlOU1ZGTWlVNE9TVkJORUZEUXlVeU5teDBKVE5DT0RBbE1qVWxSVVlsUWtNbE9VRWxSVFFsUWtZbE9VUWxSVFlsT0VNbE9ERWxSVGtsT1VFbFFrVWxSVFVsUWtFbFFUWWxNa0lsUlRVbFFUSWxPVVVsUlRZbE9FTWxPVEVsUlRZbE9EZ2xPVGdsUlRrbFFUSWxPVG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FKVEpESlRJeWR5VXlNaVV6UVRJMU1DNDRPVGc1T1RNMk5qSTNORFF3TXlVeVF5VXlNbmdsTWpJbE0wRXhNall3TGpRek1ERTJNak16T0RNd01USWxNa01sTWpKb0pUSXlKVE5CTlRBbE1rTWxNako1SlRJeUpUTkJNalEzTGpFME1qZzFOekUwTWpnMU55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jI1blRWTmhZVVJ3VXpFNE9ERXhNe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TMGQ1VG5aSWJtVkRSekF4TkRRNE5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RVU5ESlVVeUpUZzVKVUUxT0RBbE1qVWxSVVlsUWtNbE9VRWxSVGNsUVVJbE9FSWxSVFVsT0VRbFFqTWxSVFVsT0VRbE9EY2xSVGNsUWtFbFFUY2xNa0l4SlVVMkpVRXhKVUV6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OQ1V5UXlVeU1uY2xNaklsTTBFeU5UQXVPRGs0T1Rrek5qWXlOelEwTURNbE1rTWxNako0SlRJeUpUTkJNVEkyTUM0ME16QXhOakl6TXpnek1ERXlKVEpESlRJeWFDVXlNaVV6UVRVd0pUSkRKVEl5ZVNVeU1pVXpRVEUyT0M0MU56RTBNamcxTnpFME1qZ3lO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MwZDVUblpJYm1WRFJ6QXhORFE0Tk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UVdaVVRuSnFkVTlwVFRNd09EZzFOe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NEpVRkZKVUV4SlVVM0pVRkZKVGszSlVVMkpUZzBKVGhHSlVVMUpUbENKVUpGSlVVMUpVSkRKVUpCSlVVMUpVSkJKVUUySlVVMUpUbEVKVGczSlVVMUpUZ3dKVUpEU1ZOZmJXVmhiaVZGTXlVNE1DVTRNU1ZGTmlWQlJDVkJNeVZGTnlWQk1TVkJSU1ZGTnlVNFJTVTROMEZEU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lsTWtNbE1qSjNKVEl5SlROQk1qWTJMakU0T0RnMU1UazROamM1TlRRbE1rTWxNako0SlRJeUpUTkJOalU1TGpNNE1UYzROek0xTmpRek9UWWxNa01sTWpKb0pUSXlKVE5CTlRBbE1rTWxNako1SlRJeUpUTkJORGM0TGpnMU56RTBNamcxTnpFME1qa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tGbVZFNXlhblZQYVUwek1EZzROVGN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kJuUkZob1kxaENZa1l5TkRneU9EY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0ZEUXlWRk1pVTRPU1ZCTlRnd0pUSTFKVVZHSlVKREpUbEJKVVUxSlVKQ0pVSTJKVVU0SlVKR0pUbEdKVVUxSlRoRUpUZzNKVVUzSlVKQkpVRTNLQ1ZGT0NWQk55VTRNaVZGTlNWQlJpVTVSakV3SlVVNUpVRXlKVGs0S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GdsTWtNbE1qSjNKVEl5SlROQk1qVXdMamc1T1RBeU9Ua3lORGcxTWpFekpUSkRKVEl5ZUNVeU1pVXpRVEV5TmpBdU5ETXdNVFEwTWpBM01qUTNNaVV5UXlVeU1tZ2xNaklsTTBFMU1DVXlReVV5TW5rbE1qSWxNMEUwTURFdU9EVTNNVFF5T0RVM01UUXlP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NHZEVXR2hqV0VKaVJqSTBPREk0Tn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kVkMVNrTm5UbE5CYkRBME5qZ3dN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ZzBKVGhHSlVVMUpUbENKVUpGSlVVMUpVSkRKVUpCSlVVMUpVSkJKVUUySlVWR0pVSkRKVGxCSlVVMEpVSTRKVUZFS0RFdU5TVkZNaVU0T1NWQk5FbFRYMjFsWVc0bE1qWnNkQ1V6UWpJdU5T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0pUSkRKVEl5ZHlVeU1pVXpRVEU1Tmk0MU5UWXdNVGd4TXpFd05UUXpNaVV5UXlVeU1uZ2xNaklsTTBFNU9UY3VPVGsxTkRNM01UWTRORGN4T1NVeVF5VXlNbWdsTWpJbE0wRTFNQ1V5UXlVeU1ua2xNaklsTTBFME56Z3VPRFUzTVRReU9EVTNNVFF5T1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WRWQxU2tOblRsTkJiREEwTmpnd01p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prMXJZbTV1UkVGSmRERTVNRGM0TU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5qQWxNalVsUlRJbE9Ea2xRVFJCUTBNbE1qWnNkQ1V6UWpnd0pUSTFKVVZHSlVKREpUbEJKVVUzSlVKQ0pVSTBKVVUySlRoREpUZ3hKVVUxSlVKRUpUa3pKVVUxSlRnNUpUaEVKVVUySlVFeEpVRXpKVVUwSlVKRUpUaE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9TVXlReVV5TW5jbE1qSWxNMEV5TlRBdU5EZzJNRGc1TVRBMU56VXdOVGdsTWtNbE1qSjRKVEl5SlROQk1USTJNQzQyTXpZMk1UUTJNVFkzT1RnbE1rTWxNakpvSlRJeUpUTkJOVEFsTWtNbE1qSjVKVEl5SlROQk5EYzRMamcxTnpFME1qZzFOekUwTWp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VpOYTJKdWJrUkJTWFF4T1RBM09EQ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dDBjMkZNVldWTVVHUTJNalV3TmpB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rRkRReVZGTWlVNE9TVkJOVGd3SlRJMUpVVkdKVUpESlRsQkpVVTNKVUpDSlVJMEpVVTJKVGhESlRneEpVVTJKVUV4SlVFekpVVTBKVUpFSlRoRUpUSkNSRTFCVUNWRk5DVkNPQ1U0TUNWRk55VkNRU1ZCTnlWRk9TVkJNaVU0TkNWRk9DVkJSQ1ZC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5SlRKREpUSXlkeVV5TWlVelFUSTFNQzQwT0RZd09Ea3hNRFUzTlRBMU9DVXlReVV5TW5nbE1qSWxNMEV4TWpZd0xqWXpOall4TkRZeE5qYzVPQ1V5UXlVeU1tZ2xNaklsTTBFMU1DVXlReVV5TW5rbE1qSWxNMEUyTXpJdU9EVTNNVFF5T0RVM01UUXlP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MzUnpZVXhWWlV4UVpEWXlOVEEyTU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ZmEzNmQ1NzYtMWMzNi00Mjk2LThkZjgtODYzOWM1ZjllMTY3Igp9Cg=="/>
    </extobj>
    <extobj name="E657119C-6982-421D-8BA7-E74DEB70A7D9-8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1EQWxNa01sTWpKemFHOTNSM0pwWkNVeU1pVXpRWFJ5ZFdVbE1rTWxNakp5YVdOb1ZHVjRkQ1V5TWlVelFYUnlkV1VsTWtNbE1qSm9aV2xuYUhRbE1qSWxNMEV4TURBd0pUZEVKVEpESlRJeVpXeGxiV1Z1ZEhNbE1qSWxNMEVsTjBJbE1qSlpSVWR2UW5aeldWZHBNakkwTlRrNUpUSXlKVE5CSlRkQ0pUSXlhV1FsTWpJbE0wRWxNakpaUlVkdlFuWnpXVmRwTWpJME5UazV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Zek1pNDFKVEpESlRJeWVTVXlNaVV6UVRNMU5TVXlReVV5TW5jbE1qSWxNMEV4TURBbE1rTWxNakpvSlRJeUpUTkJOREFsTWtNbE1qSjZhVzVrWlhnbE1qSWxNMEV6SlRKREpUSXlZVzVuYkdVbE1qSWxNMEV3SlRkRUpUSkRKVEl5YzJoaGNHVlRkSGxzWlNVeU1pVXpRU1UzUWlVeU1tRnNjR2hoSlRJeUpUTkJNU1UzUkNVeVF5VXlNbXhwYm1WVGRIbHNaU1V5TWlVelFTVTNRaV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Q1V5UXlVeU1ua2xNaklsTTBFd0pUSkRKVEl5ZHlVeU1pVXpRU1V5TW5jbE1qSWxNa01sTWpKb0pUSXlKVE5CSlRJeWFDVXlNaVUzUkNVeVF5VXlNblJsZUhRbE1qSWxNMEVsTWpKQlNTZ2xSVFlsUWpNbFFUZ2xSVFlsT0RRbE9FWWxSVFVsT0VFbE9VSWxSVFlsT0VNbE9EY2xSVFlsT1RVbFFqQX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lsRk5Za3BCV2xSWmVqVTNOVFF6TnlVeU1pVXpRU1UzUWlVeU1tbGtKVEl5SlROQkpUSXlZbEZOWWtwQldsUlplalUzTlRRek55VXlNaVV5UXlVeU1tNWhiV1VsTWpJbE0wRWxNakp6ZEdGdVpHRnlaRlJsZUhRbE1qSWxNa01sTWpKMGFYUnNaU1V5TWlVelFTVXlNaVV5TWlVeVF5VXlNbU5oZEdWbmIzSjVKVEl5SlROQkpUSXljM1JoYm1SaGNtU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5VUWxNa01sTWpKd2NtOXdjeVV5TWlVelFTVTNRaVV5TW5nbE1qSWxNMEUwTWpBdU5TVXlReVV5TW5rbE1qSWxNMEV4TVRFdU5TVXlReVV5TW5jbE1qSWxNMEV4TWpVbE1rTWxNakpvSlRJeUpUTkJOREFsTWtNbE1qSjZhVzVrWlhnbE1qSWxNMEUwSlRKREpUSXlZVzVuYkdVbE1qSWxNMEV3SlRkRUpUSkRKVEl5YzJoaGNHVlRkSGxzWlNVeU1pVXpRU1UzUWlVeU1tRnNjR2hoSlRJeUpUTkJNU1UzUkNVeVF5VXlNbXhwYm1WVGRIbHNaU1V5TWlVelFTVTNRaV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Q1V5UXlVeU1ua2xNaklsTTBFd0pUSkRKVEl5ZHlVeU1pVXpRU1V5TW5jbE1qSWxNa01sTWpKb0pUSXlKVE5CSlRJeWFDVXlNaVUzUkNVeVF5VXlNblJsZUhRbE1qSWxNMEVsTWpKRFJra29KVVUzSlVKQ0pVSkRKVVUxSlRrd0pUZzRKVVUzSlRrMkpVSXlKVVUxSlRoQkpVSXpKVVUySlRoREpUZzNKVVUySlRrMUpVSXdL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ZG1aMFowY2taeWNuTTFPREk0T0RNbE1qSWxNMEVsTjBJbE1qSnBaQ1V5TWlVelFTVXlNbmRtWjBaMGNrWnljbk0xT0RJNE9ETW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jMmw2WlNVeU1pVXpRVEUxSlRkRUpUSkRKVEl5ZEdWNGRFSnNiMk5ySlRJeUpUTkJKVFZDSlRkQ0pUSXljRzl6YVhScGIyNGxNaklsTTBFbE4wSWxNako0SlRJeUpUTkJNQ1V5UXlVeU1ua2xNaklsTTBFd0pUSkRKVEl5ZHlVeU1pVXpRU1V5TW5jbE1qSWxNa01sTWpKb0pUSXlKVE5CSlRJeWFDVXlNaVUzUkNVeVF5VXlNblJsZUhRbE1qSWxNMEVsTWpKQlNTVkZOQ1ZDUkNVNFJTVXlRa05HU1NWRk9TVkJRaVU1T0NVelEyUnBkaVV6UlNWRk9DVkNOU1ZDTUNWRk55VkJOU1U1UlNVelF5VXlSbVJwZGlVelJTVXpRMlJwZGlVelJTVkZPU1U0TnlVNFJDVkZOU1ZDUVNWQk5pVkZOeVU1TmlWQ01pVkZOU1U0UVNWQ015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NURSM1p0UkVWWWFXczNPVEF5TVRJbE1qSWxNMEVsTjBJbE1qSnBaQ1V5TWlVelFTVXlNazVEUjNadFJFVllhV3MzT1RBeU1USW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lRJM0xqVWxNa01sTWpKNUpUSXlKVE5CTWpNMUxqYzFKVEpESlRJeWR5VXlNaVV6UVRFMU1DVXlReVV5TW1nbE1qSWxNMEUxTmlVeVF5VXlNbnBwYm1SbGVDVXlNaVV6UVRZbE1rTWxNakpoYm1kc1pTVXlNaVV6UVRBbE4wUWxNa01sTWpKemFHRndaVk4wZVd4bEpUSXlKVE5CSlRkQ0pUSXlZV3h3YUdFbE1qSWxNMEV4SlRkRUpUSkRKVEl5YkdsdVpWTjBlV3hsSlRJeUpUTkJKVGRD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QmhjMDV2UjFKc1NWWXhPVFEzTXpJbE1qSWxNMEVsTjBJbE1qSnBaQ1V5TWlVelFTVXlNbkJoYzA1dlIxSnNTVll4T1RRM016SWxNaklsTWtNbE1qSnVZVzFsSlRJeUpUTkJKVEl5YzNSaGJtUmhjbVJVWlhoMEpUSXlKVEpESlRJeWRHbDBiR1VsTWpJbE0wRWxNaklsTWpJbE1rTWxNakpqWVhSbFoyOXllU1V5TWlVelFTVXlNbk4wWVc1a1lYSmt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VkVKVEpESlRJeWNISnZjSE1sTWpJbE0wRWxOMElsTWpKNEpUSXlKVE5CTXpFMUxqUTJPRGMxSlRKREpUSXllU1V5TWlVelFUUXhNU1V5UXlVeU1uY2xNaklsTTBFeE1qY3VPREV5TlNVeVF5VXlNbWdsTWpJbE0wRTFOaVV5UXlVeU1ucHBibVJsZUNVeU1pVXpRVGNsTWtNbE1qSmhibWRzWlNVeU1pVXpRVEFsTjBRbE1rTWxNakp6YUdGd1pWTjBlV3hsSlRJeUpUTkJKVGRDSlRJeVlXeHdhR0VsTWpJbE0wRXhKVGRFSlRKREpUSXliR2x1WlZOMGVXeGxKVEl5SlROQkpUZEN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jFSU1ZrUkJUMXB3ZHpnd01UVTFNQ1V5TWlVelFTVTNRaVV5TW1sa0pUSXlKVE5CSlRJeVoxUlNWa1JCVDFwd2R6Z3dNVFUxTUNVeU1pVXlReVV5TW01aGJXVWxNaklsTTBFbE1qSnpkR0Z1WkdGeVpGUmxlSFFsTWpJbE1rTWxNakowYVhSc1pTVXlNaVV6UVNVeU1pVXlNaVV5UXlVeU1tTmhkR1ZuYjNKNUpUSXlKVE5CSlRJeWMzUmhibVJoY21R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I5ODcxMDMxYy0wYTE0LTQ5ZTQtYmZhZS0yYzAzN2VlY2MxNDMiCn0K"/>
    </extobj>
    <extobj name="E657119C-6982-421D-8BA7-E74DEB70A7D9-9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rME1pVXlReVV5TW5KcFkyaFVaWGgwSlRJeUpUTkJkSEoxWlNVM1JDVXlReVV5TW1Wc1pXMWxiblJ6SlRJeUpUTkJKVGRDSlRJeVkwMTBSSEJ3UTFoTmN6QXpOalE1TX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xESlRnd0pVVTBKVUpESlRrNEpVVTRKVUZGSlVGRUpVVTNKVUpDSlRnekpVVTNKVUZCSlRrM0pVVTFKVGhHSlVFekpUTkRZbklsTTBVbFJUWWxPVGNsUVRBbFJUVWxRamtsUWpJbFJUa2xRVElsT0RRbE0wTmljaVV6UlNWRk5pVkJNQ1U0TnlWRk9DVkJSU1ZDTUNWRk9TVkNRaVU0TkNWRk9TVTROeVU1TVNWRk5pVTVOU1ZDTUNWRk5pVTRSQ1ZCUlNWRlJpVkNReVU0UTBsSFFVUWxSVFVsT0VFbFFUQWxSVGtsT0RBbE9VWWxSVFVsT0VRbE9EY2xSVGNsUWtFbFFU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kpUSkRKVEl5ZHlVeU1pVXpRVEU1T0M0Mk16UTJNVE13TXpjeE1Ea3pPQ1V5UXlVeU1uZ2xNaklsTTBFek16a3VNamt6T1RRMU16RXlOU1V5UXlVeU1tZ2xNaklsTTBFMU1DVXlReVV5TW5rbE1qSWxNMEV6TkR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U5OZEVSd2NFTllUWE13TXpZME9UT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uWmlkMkpXYlUxeFJVNHpOemswTXpB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U1ZDUXlVNE1DVkZOU1ZCTnlVNFFpVXpRMkp5SlRORkpVVTJKVUZHSlRoR05qQnpKVVU0SlVGRkpVRXhKVVUzSlVGRkpUazNRMFpKSlVVMkpUaERKVGczSlVVMkpUazFKVUl3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U1V5UXlVeU1uY2xNaklsTTBFeE9UVXVOVE0xTVRVMk1qVWxNa01sTWpKNEpUSXlKVE5CTkRRNExqWTBPVEEwTnpnMU1UVTJNalVsTWtNbE1qSm9KVEl5SlROQk5UQWxNa01sTWpKNUpUSXlKVE5CTVRnM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oyWW5kaVZtMU5jVVZPTXpjNU5ETXd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taRUpIYVVWUVVGUjJNREV3T0RFN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FsUWpnbE9Ea2xSVGNsUWtFbFFUY2xSVGtsUVRJbE9EUWxSVGdsUVVRbFFUWWxReklsUWpjbFJUZ2xRVVVsUVRRbFJUY2xPVVlsUVRVbFJUZ2xPREFsT1RjbFJUY2xRVUlsUVVRbE0wTmljaVV6UlNWRk5DVkNPQ1U0T1NWRk55VkNRU1ZCTnlWRk5TVkNPU1ZDTWlWRk9TVkJNaVU0TkNWRlJpVkNReVU1UVNWRk5TVkNReVZDUVNWRk5TVTRPQ1ZDTmlWRk55VkNRaVU0T0NWRk5pVkJSQ1ZCTWlWRk9DVkJSU1ZCUkNWRk55VkNRaVU0TXlVelEySnlKVE5GTlNWRk5TVTRPQ1U0TmlWRk9TVTVNaVU1UmlWRk5DVkNReVU1TVNWRk5pVTRNU1ZCUmlVeVFpVkZOaVZCUkNWQk15VkZOU1U1TUNVNU1TVkZOaVU0TUNWQ1FpVkZOeVZDUWlVNU1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rbE1rTWxNakozSlRJeUpUTkJNalU0TGpFMk5qYzNPRFUyTkRRMU16RWxNa01sTWpKNEpUSXlKVE5CT0RBM0xqa3lPRFUxT0RNME9UWXdPVFFsTWtNbE1qSm9KVEl5SlROQk5UQWxNa01sTWpKNUpUSXlKVE5CTmpNekxqa3pOalkzT1RnME1EQTROemt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cGtRa2RwUlZCUVZIWXdNVEE0TV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5SWGRFMTBkMnBsZFhJNU9UVTNOVGd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TVTVPU1U0TkNWRk5TVTRRU1ZCTUNWRk55VkNRU1ZCTmlWRk5pVTVSQ1U1UmlVelEySnlKVE5GSlVVMEpVSTRKVGc1SlVVM0pVSkJKVUUzSlVVMUpVSTVKVUl5SlVVNUpVRXlKVGcwSlVVMUpUaEVKVGsxSlVVMkpUazNKVUUxSlVWR0pVSkRKVGxGTWlWRk5pVkJReVZCTVNVeU1DVkZNaVU0TmlVNU1pVXlNQ1ZGTnlWQ1FpVTRPQ1ZGTmlWQlJDVkJNaVZGTlNWQ1JDVTVNeVZGTmlVNU55VkJOU1ZGT0NWQlJTVkJSQ1ZGTnlWQ1FpVTRNeVV6UTJKeUpUTkZKVVUySlVGR0pUaEdKVVUySlRrM0pVRTFKVVUwSlVKQ0pUZzFKVVUxSlRnMUpUZ3hKVVU0SlVGRkpVSTRNU1ZGTmlWQlF5VkJNU1ZGTkNWQ1F5VTVRU1ZGT0NWQlJpVTVS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XdKVEpESlRJeWR5VXlNaVV6UVRJMU9DNHhOalkzTnpnMU5qUTBOVE14SlRKREpUSXllQ1V5TWlVelFUZ3dOeTQ1TWpnMU5UZ3pORGsyTURrMEpUSkRKVEl5YUNVeU1pVXpRVFV3SlRKREpUSXllU1V5TWlVelFUY3dOU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RGZDBUWFIzYW1WMWNqazVOVGMxT0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YkdsWlJsQnpXR2R2YmpnNU5qUTVN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EpVSkJKVGhESlVVM0pVSkJKVUUzSlVVNUpVRXlKVGcwSlVVNEpVRkVKVUUySlVNeUpVSTNKVVUwSlVJNEpVRkVKVVUxSlVKQkpVRTJKVVUzSlRrMkpVSXlKVVUxSlRoQkpVSXpKVE5EWW5JbE0wVWxSVFFsUWtFbE9FTWxSVGNsUWtFbFFUY2xSVFVsUWprbFFqSWxSVGtsUVRJbE9EUWxSVVlsUWtNbE9VRXlKVVUxSlRnNEpUZzJKVVU1SlRreUpUbEdKVVUySlRrMEpVSkZKVVUySlRsRUpVSkZKVEl3SlRKQ0pUSXdKVVUwSlVJNEpUaENKVVU0SlVJd0pUZ3pNU1ZGTmlWQk1TVkJNeVZGT1NVNVFTVkNSU1ZGTlNWQ1FTVkJ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Y2xNa01sTWpKM0pUSXlKVE5CTWpVeExqRTJOamMzT0RVMk5EUTFNekV5SlRKREpUSXllQ1V5TWlVelFUWXhOUzQ1TWpnMU5UZ3pORGsyTURrMEpUSkRKVEl5YUNVeU1pVXpRVFV3SlRKREpUSXllU1V5TWlVelFUVXpPUzQwTnpnNE9UTXlPREF3TWprek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zYVZsR1VITllaMjl1T0RrMk5Ea3h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nFSbTlUZGxWeVVsaHVNalEzTURRM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kRSa2tsTWpBbE1qWnNkQ1V6UWlVeU1EQXVNeVV5TUNVel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JbE1rTWxNakozSlRJeUpUTkJNVEkxTGpJMk1ESTFNemt3TmpJMUpUSkRKVEl5ZUNVeU1pVXpRVFE0TXk0M09EWTBPVGt3TWpNME16YzFKVEpESlRJeWFDVXlNaVV6UVRjd0pUSkRKVEl5ZVNVeU1pVXpRVEkyTml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cVJtOVRkbFZ5VWxodU1qUTNNRFEw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2UW5KR2RVeHVSV3BJTXpBd056TXd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3TGpVbE1qQWxSVElsT0RrbFFUUWxNakJEUmtrbE1qQWxNalpzZENVelFpVXlNREF1TnlVeU1DVXp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WWxNa01sTWpKM0pUSXlKVE5CTVRRd0xqTTVNemc1TURNNE1EZzFPVE00SlRKREpUSXllQ1V5TWlVelFUYzRNUzQxTXpRMk5qYzVOamczTlNVeVF5VXlNbWdsTWpJbE0wRTFNQzR3TkRJeU1UTTBNems1TkRFME1EWWxNa01sTWpKNUpUSXlKVE5CTkRRMExqazNPRGc1TXpJNE1EQXlPVE1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YjBKeVJuVk1ia1ZxU0RNd01EY3pN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ia2hZUm1GQ2RubHRXVFkyTWpjeE55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wSlVJNEpUZ3dKVVUzSlVKQkpVRTNKVVU1SlVFeUpUZzBKVVU0SlVGRUpVRTJKVU15SlVJM0pVVTRKVUpFSlVKQ0pVVTFKVUpCSlVFMkpVVTNKVGsySlVJeUpVVTFKVGhCSlVJekpUTkRZbklsTTBVbFJUUWxRamdsT0RBbFJUY2xRa0VsUVRjbFJUVWxRamtsUWpJbFJUa2xRVElsT0RRbFJVWWxRa01sT1VFbFJUWWxPRVlsT1RJbFJUVWxPRFVsUVRVeE1ITWxSVFlsT1RZbFFqQWxSVGtsUVRJbE9UWWxSVFVsT0RnbFFrRWxSVFlsUWtZbE9EQWxSVGtsT0RjbE9FUWxSVGNsUWtRbFFVVWxSVFlsUWpNbFFUZ2xSVFlsT0RRbE9FWWxSVFVsT0VFbE9V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UpUSkRKVEl5ZHlVeU1pVXpRVEkxT1M0NE9EVTJNakF4TVRjeE9EYzFKVEpESlRJeWVDVXlNaVV6UVRRME9DNDJORGt3TkRjNE5URTFOakkxSlRKREpUSXlhQ1V5TWlVelFUVXdKVEpESlRJeWVTVXlNaVV6UVRRME5T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YmtoWVJtRkNkbmx0V1RZMk1qY3hOe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kazlLYW5OV2JtZExWVGd4TWpjMk5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RMFpKSlRJd0pVVXlKVGc1SlVFMUpUSXdNQzQzSlRJd0pUTk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9DVXlReVV5TW5jbE1qSWxNMEV4TVRndU9ETXpNakl4TkRNMU5UUTJPRGdsTWtNbE1qSjRKVEl5SlROQk9UUXlMakE1TlRNek5qa3hOREEyTWpVbE1rTWxNakpvSlRJeUpUTkJOVFVsTWtNbE1qSjVKVEl5SlROQk5UTTJMamszT0RnNU16STRNREF5T1RN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WRrOUthbk5XYm1kTFZUZ3hNamMyTk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lhaeFNHRk5jbTFOYWpjMU5UQTFPQ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TUM0ekpUSXdKVVV5SlRnNUpVRTBKVEl3UTBaSkpUSXdKVEkyYkhRbE0wSWxNakF3TGpVbE1qQWxNM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BKVEpESlRJeWR5VXlNaVV6UVRFME1TNDJPVGN4TVRNd016Y3hNRGt6T0NVeVF5VXlNbmdsTWpJbE0wRTJNakF1TWpNeE5EUTFNekV5TlNVeVF5VXlNbWdsTWpJbE0wRTFNeTR3TkRJeU1UTTBNems1TkRFME1EWWxNa01sTWpKNUpUSXlKVE5CTXpRM0xqUTNPRGc1TXpJNE1EQXlPVE1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VlhaeFNHRk5jbTFOYWpjMU5UQTFP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TVzUwZUd4alZsVlZaamswT1Rrd015VXlNaVV6UVNVM1FpVXlNbVp2Ym5SVGRIbHNaU1V5TWlVelFTVTNRaVUzUkNVeVF5VXlNbkJ2YVc1MGN5VXlNaVV6UVNVMVFpVTNRaVV5TW5nbE1qSWxNMEU0TlRFdU56TXhOVE01T1RFeE1UVTJNaVV5UXlVeU1ua2xNaklsTTBFek56UWxNa01sTWpKbWFYaGxaQ1V5TWlVelFYUnlkV1VsTjBRbE5VUWxNa01sTWpKa1lYUmhRWFIwY21saWRYUmxjeVV5TWlVelFTVTFRaVUxUkNVeVF5VXlNbkJ5YjNCekpUSXlKVE5CSlRkQ0pUSXllbWx1WkdWNEpUSXlKVE5CTVRV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jU1NjliMWQ4LTFkOTUtNDdjNy05ZDQ0LWQxMWI5YTYxZDgzNiIKfQo="/>
    </extobj>
    <extobj name="E657119C-6982-421D-8BA7-E74DEB70A7D9-10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Fd01EUWxNa01sTWpKeWFXTm9WR1Y0ZENVeU1pVXpRWFJ5ZFdVbE4wUWxNa01sTWpKbGJHVnRaVzUwY3lVeU1pVXpRU1UzUWlVeU1sZEZabVJzWjJwMVYwUXpNell6TkR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DUkNWQk9DVkZPQ1ZDUmlWQ09TVkZOeVZDTVNWQ1FpVkZOU1U1UlNVNFFpVkZOU1U0T0NWQk5DVkZOU1ZCUlNVNVF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rWldOcGMybHZiaVV5TWlVeVF5VXlNbVpwYkd4VGRIbHNaU1V5TWlVelFTVTNRaVUzUkNVeVF5VXlNblJvWlcxbEpUSXlKVE5CSlRkQ0pUZEVKVEpESlRJeWFXUWxNaklsTTBFbE1qSlhSV1prYkdkcWRWZEVNek0yTXpRN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SmVsVnZhV0pRZVVsNU9ETTNOVFUx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PVFFsUWprbFJUVWxPVFlsT0RRbFJUVWxPVVVsT0VJbE0wTmljaVV6UlRrMUpUSTFRMGtsUlRRbFFqZ2xPRUlsUlRjbE9UVWxPRU1sUlVZbFFrTWxPVVVsTWtJbFEwVWxRalFsTTBOaWNpVXpSU1ZGTnlWQ1FpVkNOQ1ZGTmlVNFF5VTRNU1ZGTnlVNFJTVkNNQ1ZGTmlVNVF5VTRPU1ZGT0NWQlJTVkJSQ1ZGTnlWQ1FpVTRNeVZGTmlVNU5pVkNPU1ZGTmlWQk1TVTR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a2xNa01sTWpKM0pUSXlKVE5CTWpNekxqWTVNakV6T0RZM01UZzNOU1V5UXlVeU1uZ2xNaklsTTBFME1EQXVORE16TXpRNU5qQTVNemMxSlRKREpUSXlhQ1V5TWlVelFUVXdKVEpESlRJeWVTVXlNaVV6UVRZM05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U1hwVmIybGlVSGxKZVRnek56VTFO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Wa2xvUkZCWmFrOUllalE0TkRFeU9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0SlRnM0pVRkJKVVUxSlRoQkpVRTRKVVUzSlRrMEpUbEdKVVUySlRnNEpUa3dKVVUySlRsREpUZzRKVVUxSlVKQkpVRTJKVVUzSlVKQ0pUa3pKVVUySlRsRkpUZzBKVVUxSlRoREpUazJKVVU0SlVGRkpVRTBKVVUzSlRsR0pVRTFKVVUySlRoQkpVRTFKVVUxSlRreEpUaE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TWxNa01sTWpKM0pUSXlKVE5CTWpFeEpUSkRKVEl5ZUNVeU1pVXpRVGcxTlM0Mk5EYzBOakE1TXpjMUpUSkRKVEl5YUNVeU1pVXpRVFV3SlRKREpUSXllU1V5TWlVelFUUTFNa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ZrbG9SRkJaYWs5SWVqUTROREV5T1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WTNoV1NFVnBkbWRpVVRReU5UUTVN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azFKVUl3SlVVMkpUaEVKVUZGSlVVMUpVRkVKVGs0SlVVMUpUZzFKVUUxSlVVMEpVSTRKVUZCSlVVMEpVSkVKVGt6SlVVMkpVRXhKVUV6SlVVMkpVRXhKVGc0SlVVMkpUazFKVUl3SlVVMkpUaEVKVUZGSlVVMUpVSkJKVGt6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eVV5UXlVeU1uY2xNaklsTTBFeU1ETWxNa01sTWpKNEpUSXlKVE5CTlRrekxqQTRNVFUwTWprMk9EYzFKVEpESlRJeWFDVXlNaVV6UVRVd0pUSkRKVEl5ZVNVeU1pVXpRVEk0Tk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ZM2hXU0VWcGRtZGlVVFF5TlRRNU1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ptVldSR1pSVFhkYWNEQTJOVEF4TV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UZHSlVJNUpVVTJKVUZHSlRoR0pVVTBKVUk0SlVGQkpVVTNKVUpDSlVJMEpVVTFKVUpCSlVFMlJHa2xNME5pY2lVelJTVkZOaVU0UWlVNVJpVkZOU1U1TUNVNE9DVkZOeVZDUVNWQ1JpVkZOaVU0TUNWQk55VkZOaVZDTnlWQ055VkZOU1U1TUNVNE9DVkZOaVU1TlNVNE9DVkZOU1ZDUVNVNU5DVkZOaVZCT0NWQk1TVkZOU1U1UlNVNFF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ZbE1rTWxNakozSlRJeUpUTkJNakV3SlRKREpUSXllQ1V5TWlVelFUVTBNQzQ1TWpnMU5UZ3pORGsyTURrMEpUSkRKVEl5YUNVeU1pVXpRVFV3SlRKREpUSXllU1V5TWlVelFUUTFNa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ptVldSR1pSVFhkYWNEQTJOVEF4TV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YUZSR1NGRmFZWGxoUlRBek1UTXpNaV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UpUaEVKVGsxSlVVMkpVRkRKVUV4SlVVNEpVRkZKVUZFSlVVM0pVSkNKVGd6SlVVMEpVSkRKVGxCSlVVNEpVRkdKVGxFSlVVM0pVSkNKVGt6SlVVMkpUbEVKVGxH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U1V5UXlVeU1uY2xNaklsTTBFeU1ETWxNa01sTWpKNEpUSXlKVE5CTlRrekxqQTRNVFUwTWprMk9EYzFKVEpESlRJeWFDVXlNaVV6UVRVd0pUSkRKVEl5ZVNVeU1pVXpRVEV5T0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hRlJHU0ZGYVlYbGhSVEF6TVRNek1p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FWVnpiM0Z6Vkc1VVJqazNPRFkwTk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BKVUk0SlRoQ0pVVTJKVUpDSlRreEpVVTFKVGxGSlRoQ0pUTkRZbklsTTBVNU5TVXlOVU5KSlVVMEpVSTRKVGhCSlVVM0pUazFKVGhESlVWR0pVSkRKVGxESlVVeUpUZzRKVGt5SlVORkpVSTBKVE5EWW5JbE0wVWxSVGNsT1RRbE9VWWxSVFlsT0RnbE9UQWxSVGtsUVRJbE9EUWxSVGdsUVVRbFFUWWxSVFlsT0VFbFFUVWxSVFVsT1RFbE9FRWxSVVlsUWtNbE9FTWxSVFlsT0VVbFFUZ2xSVGtsT0RBbE9ERWxSVGNsUWtJbE9URWxSVFVsUVVVbE9VRWxSVFVsT0VNbFFrSWxSVGNsT1RRbE9V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1TVXlReVV5TW5jbE1qSWxNMEV5TWprdU56VTVNVEkwTnpVMU9EVTVNemdsTWtNbE1qSjRKVEl5SlROQk9UTTVMakUyT1RRek16VTVNemMxSlRKREpUSXlhQ1V5TWlVelFUVXdKVEpESlRJeWVTVXlNaVV6UVRZM05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UVZWemIzRnpWRzVVUmprM09EWTBO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jSFpPZUZGdGEzRmlWemcwTnpBeE9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zSlVJMEpVRkdKVVU0SlVGRkpVRXhKVVUwSlVKREpUbEJKVVU0SlVGR0pUbEVKVVUySlRrMUpVSXdKVEl3SlRORUpUSXdOQ1ZGTnlVNVFTVTROQ1ZGTlNVNE1DVTRSQ1ZGTmlVNU5TVkNNQ1ZGUmlWQ1F5VTV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1pXTnBjMmx2YmlVeU1pVXlReVV5TW1acGJHeFRkSGxzWlNVeU1pVXpRU1UzUWlVM1JDVXlReVV5TW5Sb1pXMWxKVEl5SlROQkpUZENKVGRFSlRKREpUSXlhV1FsTWpJbE0wRWxNakp3ZGs1NFVXMXJjV0pYT0RRM01ERTR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lJXVU5SWTA5M1NYSjROelkzTURJM0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NsUWpRbFFVWWxSVGdsUVVVbFFURWxSVFFsUWtNbE9VRWxSVGdsUVVZbE9VUWxSVFlsT1RVbFFqQWxNakFsUlRJbE9Ea2xRVFVsTWpBNEpVVTJKVUZESlVFeEpVVkdKVUpESlRs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1pXTnBjMmx2YmlVeU1pVXlReVV5TW1acGJHeFRkSGxzWlNVeU1pVXpRU1UzUWlVM1JDVXlReVV5TW5Sb1pXMWxKVEl5SlROQkpUZENKVGRFSlRKREpUSXlhV1FsTWpJbE0wRWxNakpSV1VOUlkwOTNTWEo0TnpZM01ESTN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lJhM3BNYW5SM1JteDRNRGcyTkRnME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NsUWtJbFFqUWxSVFlsT0VNbE9ERWxSVFVsT1VVbE9FSWxNME5pY2lVelJUazFKVEkxUTBrbFJUZ2xRamNsUVRnbFJUZ2xRallsT0VFd0pVVkdKVUpESlRoREpVVTFKVUk1SlRnMUpVVTFKVUpCSlVFMkpVVkdKVUpESlRsREpVTkZKVUkwSlRORFluSWxNMFVsUlRVbFFqa2xRaklsUlRrbFFUSWxPRFFsUlRZbE9VTWxPRGtsUlRZbE9UVWxPRGdsUlVZbFFrTWxPRU1sUlRjbFFrSWxRVGNsUlRjbFFrSWxRVVFsUlRZbE9Ea2xRVGNsUlRnbFFURWxPRU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NQ1V5UXlVeU1uY2xNaklsTTBFeU5UTXVORE0zT0RBMU1UYzFOemd4TWpVbE1rTWxNako0SlRJeUpUTkJOalU1TGpreU9EVTFPRE0wT1RZd09UUWxNa01sTWpKb0pUSXlKVE5CTlRBbE1rTWxNako1SlRJeUpUTkJOamMw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lJhM3BNYW5SM1JteDRNRGcyTkRnM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RWRsSkVjbmhMWlc5RU16ZzFPRFV4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Y2xRa0lsUVRjbFJUY2xRa0lsUVVRbFJUVWxRa01sT0RBbFJUVWxRakVsT1RVbFJUUWxRamdsT0VJbFJUUWxRamdsT0RBbFJUWWxRVU1sUVRFbFJUUWxRa01sT1VFbFJUZ2xRVVlsT1VRbE0wTmljaVV6UlNWRk5pVTRReVU0TVNWRk55VkNRaVZCUkNWRk9TVTROeVU0TnlWRk9TVTVRaVU0TmlWRk5TVTVNQ1U1TVNWRk9TVTROeVU0UmlWRk5pVTVOU1ZDTUNWRk5pVTRSQ1ZC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FVsTWtNbE1qSjNKVEl5SlROQk1Ua3hMakU1TmpreU9Ua3pNVFkwTURZeUpUSkRKVEl5ZUNVeU1pVXpRVEk1TWk0NU1qZzFOVGd6TkRrMk1EazBKVEpESlRJeWFDVXlNaVV6UVRVd0pUSkRKVEl5ZVNVeU1pVXpRVFExTW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SSFpTUkhKNFMyVnZSRE00TlRnMU1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QwMUdhR1ZSZEVKVlRUSTNOelV3T1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hHSlRrd0pVVTFKVGhHSlRrMkpVVTFKVGcxSlVGRUpVVTNKVUpDSlVJMEpVVTRKVUZGSlVFMEpVVTNKVGxHSlVFMUpVVTFKVGt3SlRreEpVVTVKVGczSlRoR0pUTkRZbklsTTBWRU1YNUVOU1ZGTlNVNU1DVTROQ1ZGTnlWQ1FpVkNOQ1ZGTlNWQ1FTVkJOaVZGT1NVNE55VTRSaVZGTlNVNFF5VTVOaVZGTlNWQ1JTVTVOeVZGTlNVNE9DVTR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SWxNa01sTWpKM0pUSXlKVE5CTWpBekpUSkRKVEl5ZUNVeU1pVXpRVFU1TXk0d09ERTFOREk1TmpnM05TVXlReVV5TW1nbE1qSWxNMEUxTUNVeVF5VXlNbmtsTWpJbE0wRXlNRF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uZE5SbWhsVVhSQ1ZVMHlOemMxTUR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wQ2RFWndVa1I1VkVZNU1Ea3pOall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DVTRSU1ZDTnlWRk5TVTRSaVU1TmlWRk5pVTVOaVU1UXlWRk55VTRSU1U0TnlWRFJTVkNNakZmYVNVeU1DVkZOU1U0UmlVNFFTVXlNRGsxSlRJMUpVVTNKVUpFSlVGRkpVVTBKVUpHSlVFeEpVVTFKVGhESlVKQkpVVTVKVGszSlVJM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nlVeVF5VXlNbmNsTWpJbE0wRXlNVEFsTWtNbE1qSjRKVEl5SlROQk5UUXdMamt5T0RVMU9ETTBPVFl3T1RRbE1rTWxNakpvSlRJeUpUTkJOVEFsTWtNbE1qSjVKVEl5SlROQk5UTTB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S1FuUkdjRkpFZVZSR09UQTVNelky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PWmxKblZuaG9RWGw0TkRreU1UUTBKVEl5SlROQkpUZENKVEl5Wm05dWRGTjBlV3hsSlRJeUpUTkJKVGRDSlRkRUpUSkRKVEl5Y0c5cGJuUnpKVEl5SlROQkpUVkNKVGRDSlRJeWVDVXlNaVV6UVRrMk1TNHhORGMwTmpBNU16YzFKVEpESlRJeWVTVXlNaVV6UVRRek9TNDFKVGRFSlRKREpUZENKVEl5ZUNVeU1pVXpRVGsyTVM0eE5EYzBOakE1TXpjMUpUSkRKVEl5ZVNVeU1pVXpRVFF6T1M0MUpUZEVKVFZFSlRKREpUSXlaR0YwWVVGMGRISnBZblYwWlhNbE1qSWxNMEVsTlVJbE5VUWxNa01sTWpKd2NtOXdjeVV5TWlVelFTVTNRaVV5TW5wcGJtUmxlQ1V5TWlVelFUSTF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I2ZDE0MzkzMi05ZjcwLTRkNmUtOGIwYy1jMWQ0YjBhODc0OWM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smsft.dot</Template>
  <Company>sipo</Company>
  <Pages>8</Pages>
  <Words>24</Words>
  <Characters>27</Characters>
  <Lines>1</Lines>
  <Paragraphs>1</Paragraphs>
  <TotalTime>19</TotalTime>
  <ScaleCrop>false</ScaleCrop>
  <LinksUpToDate>false</LinksUpToDate>
  <CharactersWithSpaces>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2016-12-16T03:11:00Z</dcterms:created>
  <dc:creator>cxf</dc:creator>
  <cp:lastModifiedBy>郭伟超</cp:lastModifiedBy>
  <cp:lastPrinted>2018-12-06T01:56:00Z</cp:lastPrinted>
  <dcterms:modified xsi:type="dcterms:W3CDTF">2026-06-21T11:08:10Z</dcterms:modified>
  <dc:title>填  表  注  意  事  项</dc:title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FE8C6D9FE06047ECB94F3F21A2E52CE0_13</vt:lpwstr>
  </property>
  <property fmtid="{D5CDD505-2E9C-101B-9397-08002B2CF9AE}" pid="4" name="KSOTemplateDocerSaveRecord">
    <vt:lpwstr>eyJoZGlkIjoiM2EwZmUwZmExY2JhMDFjNGFiMDA1MWJiNTdmZmE4YmIiLCJ1c2VySWQiOiI4MTE5OTIyMDcifQ==</vt:lpwstr>
  </property>
</Properties>
</file>